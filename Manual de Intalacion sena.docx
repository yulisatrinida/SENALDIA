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F80" w:rsidRPr="00124C6D" w:rsidRDefault="0027049F" w:rsidP="00E903AC">
      <w:pPr>
        <w:jc w:val="center"/>
        <w:rPr>
          <w:rFonts w:ascii="Arial" w:hAnsi="Arial" w:cs="Arial"/>
          <w:b/>
        </w:rPr>
      </w:pPr>
      <w:bookmarkStart w:id="0" w:name="_Toc2947053"/>
      <w:r>
        <w:rPr>
          <w:rFonts w:ascii="Arial" w:hAnsi="Arial" w:cs="Arial"/>
          <w:b/>
        </w:rPr>
        <w:t>SENALDIA</w:t>
      </w:r>
    </w:p>
    <w:p w:rsidR="009C7F80" w:rsidRPr="00124C6D" w:rsidRDefault="009C7F80" w:rsidP="00E903AC">
      <w:pPr>
        <w:spacing w:line="240" w:lineRule="auto"/>
        <w:jc w:val="center"/>
        <w:rPr>
          <w:rFonts w:ascii="Arial" w:hAnsi="Arial" w:cs="Arial"/>
        </w:rPr>
      </w:pPr>
    </w:p>
    <w:p w:rsidR="009C7F80" w:rsidRPr="00124C6D" w:rsidRDefault="009C7F80" w:rsidP="00E903AC">
      <w:pPr>
        <w:spacing w:line="240" w:lineRule="auto"/>
        <w:jc w:val="center"/>
        <w:rPr>
          <w:rFonts w:ascii="Arial" w:hAnsi="Arial" w:cs="Arial"/>
        </w:rPr>
      </w:pPr>
    </w:p>
    <w:p w:rsidR="009C7F80" w:rsidRDefault="009C7F80" w:rsidP="00E903AC">
      <w:pPr>
        <w:spacing w:line="240" w:lineRule="auto"/>
        <w:jc w:val="center"/>
        <w:rPr>
          <w:rFonts w:ascii="Arial" w:hAnsi="Arial" w:cs="Arial"/>
        </w:rPr>
      </w:pPr>
    </w:p>
    <w:p w:rsidR="00F21BE1" w:rsidRDefault="00F21BE1" w:rsidP="00E903AC">
      <w:pPr>
        <w:spacing w:line="240" w:lineRule="auto"/>
        <w:jc w:val="center"/>
        <w:rPr>
          <w:rFonts w:ascii="Arial" w:hAnsi="Arial" w:cs="Arial"/>
        </w:rPr>
      </w:pPr>
    </w:p>
    <w:p w:rsidR="00F21BE1" w:rsidRPr="00124C6D" w:rsidRDefault="00F21BE1" w:rsidP="00E903AC">
      <w:pPr>
        <w:spacing w:line="240" w:lineRule="auto"/>
        <w:jc w:val="center"/>
        <w:rPr>
          <w:rFonts w:ascii="Arial" w:hAnsi="Arial" w:cs="Arial"/>
        </w:rPr>
      </w:pPr>
    </w:p>
    <w:p w:rsidR="009C7F80" w:rsidRPr="00124C6D" w:rsidRDefault="009C7F80" w:rsidP="00F21BE1">
      <w:pPr>
        <w:spacing w:line="240" w:lineRule="auto"/>
        <w:jc w:val="center"/>
        <w:rPr>
          <w:rFonts w:ascii="Arial" w:hAnsi="Arial" w:cs="Arial"/>
        </w:rPr>
      </w:pPr>
    </w:p>
    <w:p w:rsidR="009C7F80" w:rsidRPr="00124C6D" w:rsidRDefault="009C7F80" w:rsidP="00F21BE1">
      <w:pPr>
        <w:spacing w:line="240" w:lineRule="auto"/>
        <w:jc w:val="center"/>
        <w:rPr>
          <w:rFonts w:ascii="Arial" w:hAnsi="Arial" w:cs="Arial"/>
        </w:rPr>
      </w:pPr>
    </w:p>
    <w:p w:rsidR="0027049F" w:rsidRDefault="0027049F" w:rsidP="00F21BE1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JEFFERSON MORENO GONZALES</w:t>
      </w:r>
    </w:p>
    <w:p w:rsidR="0027049F" w:rsidRDefault="0027049F" w:rsidP="00F21BE1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JAVER BOLANOS</w:t>
      </w:r>
    </w:p>
    <w:p w:rsidR="0027049F" w:rsidRDefault="0027049F" w:rsidP="00F21BE1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YULIA TRINIDAD TIQUE</w:t>
      </w:r>
    </w:p>
    <w:p w:rsidR="0027049F" w:rsidRPr="00BD5B1D" w:rsidRDefault="0027049F" w:rsidP="00F21BE1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JOSE ODAIR BUITRAGO</w:t>
      </w:r>
    </w:p>
    <w:p w:rsidR="009C7F80" w:rsidRPr="00124C6D" w:rsidRDefault="009C7F80" w:rsidP="00E903AC">
      <w:pPr>
        <w:spacing w:line="240" w:lineRule="auto"/>
        <w:jc w:val="center"/>
        <w:rPr>
          <w:rFonts w:ascii="Arial" w:hAnsi="Arial" w:cs="Arial"/>
        </w:rPr>
      </w:pPr>
    </w:p>
    <w:p w:rsidR="009C7F80" w:rsidRPr="00124C6D" w:rsidRDefault="009C7F80" w:rsidP="00E903AC">
      <w:pPr>
        <w:spacing w:line="240" w:lineRule="auto"/>
        <w:jc w:val="center"/>
        <w:rPr>
          <w:rFonts w:ascii="Arial" w:hAnsi="Arial" w:cs="Arial"/>
        </w:rPr>
      </w:pPr>
    </w:p>
    <w:p w:rsidR="009C7F80" w:rsidRDefault="009C7F80" w:rsidP="00E903AC">
      <w:pPr>
        <w:spacing w:line="240" w:lineRule="auto"/>
        <w:jc w:val="center"/>
        <w:rPr>
          <w:rFonts w:ascii="Arial" w:hAnsi="Arial" w:cs="Arial"/>
        </w:rPr>
      </w:pPr>
    </w:p>
    <w:p w:rsidR="0027049F" w:rsidRDefault="0027049F" w:rsidP="00E903AC">
      <w:pPr>
        <w:spacing w:line="240" w:lineRule="auto"/>
        <w:jc w:val="center"/>
        <w:rPr>
          <w:rFonts w:ascii="Arial" w:hAnsi="Arial" w:cs="Arial"/>
        </w:rPr>
      </w:pPr>
    </w:p>
    <w:p w:rsidR="0027049F" w:rsidRPr="00124C6D" w:rsidRDefault="0027049F" w:rsidP="00E903AC">
      <w:pPr>
        <w:spacing w:line="240" w:lineRule="auto"/>
        <w:jc w:val="center"/>
        <w:rPr>
          <w:rFonts w:ascii="Arial" w:hAnsi="Arial" w:cs="Arial"/>
        </w:rPr>
      </w:pPr>
    </w:p>
    <w:p w:rsidR="009C7F80" w:rsidRPr="00124C6D" w:rsidRDefault="009C7F80" w:rsidP="00E903AC">
      <w:pPr>
        <w:spacing w:line="240" w:lineRule="auto"/>
        <w:jc w:val="center"/>
        <w:rPr>
          <w:rFonts w:ascii="Arial" w:hAnsi="Arial" w:cs="Arial"/>
        </w:rPr>
      </w:pPr>
    </w:p>
    <w:p w:rsidR="009C7F80" w:rsidRPr="00124C6D" w:rsidRDefault="009C7F80" w:rsidP="00E903AC">
      <w:pPr>
        <w:spacing w:line="240" w:lineRule="auto"/>
        <w:jc w:val="center"/>
        <w:rPr>
          <w:rFonts w:ascii="Arial" w:hAnsi="Arial" w:cs="Arial"/>
        </w:rPr>
      </w:pPr>
    </w:p>
    <w:p w:rsidR="009C7F80" w:rsidRPr="00124C6D" w:rsidRDefault="009C7F80" w:rsidP="00E903AC">
      <w:pPr>
        <w:spacing w:line="240" w:lineRule="auto"/>
        <w:jc w:val="center"/>
        <w:rPr>
          <w:rFonts w:ascii="Arial" w:hAnsi="Arial" w:cs="Arial"/>
        </w:rPr>
      </w:pPr>
    </w:p>
    <w:p w:rsidR="009C7F80" w:rsidRPr="00124C6D" w:rsidRDefault="009C7F80" w:rsidP="00E903AC">
      <w:pPr>
        <w:spacing w:line="240" w:lineRule="auto"/>
        <w:jc w:val="center"/>
        <w:rPr>
          <w:rFonts w:ascii="Arial" w:hAnsi="Arial" w:cs="Arial"/>
        </w:rPr>
      </w:pPr>
    </w:p>
    <w:p w:rsidR="009C7F80" w:rsidRPr="00124C6D" w:rsidRDefault="009C7F80" w:rsidP="00E903AC">
      <w:pPr>
        <w:spacing w:line="240" w:lineRule="auto"/>
        <w:jc w:val="center"/>
        <w:rPr>
          <w:rFonts w:ascii="Arial" w:hAnsi="Arial" w:cs="Arial"/>
        </w:rPr>
      </w:pPr>
    </w:p>
    <w:p w:rsidR="009C7F80" w:rsidRPr="00124C6D" w:rsidRDefault="009C7F80" w:rsidP="00E903AC">
      <w:pPr>
        <w:jc w:val="center"/>
        <w:rPr>
          <w:rFonts w:ascii="Arial" w:hAnsi="Arial" w:cs="Arial"/>
        </w:rPr>
      </w:pPr>
      <w:r w:rsidRPr="00124C6D">
        <w:rPr>
          <w:rFonts w:ascii="Arial" w:hAnsi="Arial" w:cs="Arial"/>
        </w:rPr>
        <w:t>SENA SEDE BARRIO COLOMBIA</w:t>
      </w:r>
    </w:p>
    <w:p w:rsidR="009C7F80" w:rsidRPr="00124C6D" w:rsidRDefault="009C7F80" w:rsidP="00E903AC">
      <w:pPr>
        <w:jc w:val="center"/>
        <w:rPr>
          <w:rFonts w:ascii="Arial" w:hAnsi="Arial" w:cs="Arial"/>
        </w:rPr>
      </w:pPr>
      <w:r w:rsidRPr="00124C6D">
        <w:rPr>
          <w:rFonts w:ascii="Arial" w:hAnsi="Arial" w:cs="Arial"/>
        </w:rPr>
        <w:t>DIRECCIÓN GENERAL</w:t>
      </w:r>
    </w:p>
    <w:p w:rsidR="009C7F80" w:rsidRPr="00124C6D" w:rsidRDefault="009C7F80" w:rsidP="00E903AC">
      <w:pPr>
        <w:jc w:val="center"/>
        <w:rPr>
          <w:rFonts w:ascii="Arial" w:hAnsi="Arial" w:cs="Arial"/>
        </w:rPr>
      </w:pPr>
      <w:r w:rsidRPr="00124C6D">
        <w:rPr>
          <w:rFonts w:ascii="Arial" w:hAnsi="Arial" w:cs="Arial"/>
        </w:rPr>
        <w:t>SERVICIO NACIONAL DE APRENDIZAJE SENA</w:t>
      </w:r>
    </w:p>
    <w:p w:rsidR="009C7F80" w:rsidRPr="00124C6D" w:rsidRDefault="009C7F80" w:rsidP="00E903AC">
      <w:pPr>
        <w:jc w:val="center"/>
        <w:rPr>
          <w:rFonts w:ascii="Arial" w:hAnsi="Arial" w:cs="Arial"/>
        </w:rPr>
      </w:pPr>
      <w:r w:rsidRPr="00124C6D">
        <w:rPr>
          <w:rFonts w:ascii="Arial" w:hAnsi="Arial" w:cs="Arial"/>
        </w:rPr>
        <w:t>BOGOTA</w:t>
      </w:r>
    </w:p>
    <w:p w:rsidR="009C7F80" w:rsidRDefault="009C7F80" w:rsidP="00E903AC">
      <w:pPr>
        <w:jc w:val="center"/>
        <w:rPr>
          <w:rFonts w:ascii="Arial" w:hAnsi="Arial" w:cs="Arial"/>
        </w:rPr>
      </w:pPr>
      <w:r w:rsidRPr="00124C6D">
        <w:rPr>
          <w:rFonts w:ascii="Arial" w:hAnsi="Arial" w:cs="Arial"/>
        </w:rPr>
        <w:t>2019</w:t>
      </w:r>
    </w:p>
    <w:p w:rsidR="0027049F" w:rsidRPr="00124C6D" w:rsidRDefault="0027049F" w:rsidP="00E903AC">
      <w:pPr>
        <w:jc w:val="center"/>
        <w:rPr>
          <w:rFonts w:ascii="Arial" w:hAnsi="Arial" w:cs="Arial"/>
        </w:rPr>
      </w:pPr>
    </w:p>
    <w:bookmarkEnd w:id="0"/>
    <w:p w:rsidR="00C90ECF" w:rsidRPr="00124C6D" w:rsidRDefault="00C90ECF" w:rsidP="00124C6D">
      <w:pPr>
        <w:jc w:val="both"/>
      </w:pPr>
    </w:p>
    <w:sdt>
      <w:sdtPr>
        <w:rPr>
          <w:lang w:val="es-ES"/>
        </w:rPr>
        <w:id w:val="1697574200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b/>
          <w:bCs/>
          <w:color w:val="auto"/>
          <w:sz w:val="22"/>
          <w:szCs w:val="22"/>
          <w:lang w:val="es-CO" w:eastAsia="en-US"/>
        </w:rPr>
      </w:sdtEndPr>
      <w:sdtContent>
        <w:p w:rsidR="00F6712F" w:rsidRDefault="00F6712F">
          <w:pPr>
            <w:pStyle w:val="TtuloTDC"/>
          </w:pPr>
          <w:r>
            <w:rPr>
              <w:lang w:val="es-ES"/>
            </w:rPr>
            <w:t>Contenido</w:t>
          </w:r>
        </w:p>
        <w:p w:rsidR="00F6712F" w:rsidRDefault="00F6712F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55633" w:history="1">
            <w:r w:rsidRPr="00D40804">
              <w:rPr>
                <w:rStyle w:val="Hipervnculo"/>
                <w:rFonts w:ascii="Arial" w:hAnsi="Arial"/>
                <w:noProof/>
              </w:rPr>
              <w:t>MANUAL DE INSTALACIÓN SENALDIA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12F" w:rsidRDefault="00F6712F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655634" w:history="1">
            <w:r w:rsidRPr="00D40804">
              <w:rPr>
                <w:rStyle w:val="Hipervnculo"/>
                <w:noProof/>
              </w:rPr>
              <w:t>INSTALACION DE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12F" w:rsidRDefault="00F6712F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655635" w:history="1">
            <w:r w:rsidRPr="00D40804">
              <w:rPr>
                <w:rStyle w:val="Hipervnculo"/>
                <w:noProof/>
              </w:rPr>
              <w:t>INSTALACION DE 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12F" w:rsidRDefault="00F6712F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655636" w:history="1">
            <w:r w:rsidRPr="00D40804">
              <w:rPr>
                <w:rStyle w:val="Hipervnculo"/>
                <w:rFonts w:ascii="Arial" w:hAnsi="Arial"/>
                <w:noProof/>
                <w:lang w:eastAsia="es-419"/>
              </w:rPr>
              <w:t>Microsoft .NET Framework 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12F" w:rsidRDefault="00F6712F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655637" w:history="1">
            <w:r w:rsidRPr="00D40804">
              <w:rPr>
                <w:rStyle w:val="Hipervnculo"/>
                <w:rFonts w:ascii="Arial" w:hAnsi="Arial"/>
                <w:noProof/>
                <w:lang w:eastAsia="es-419"/>
              </w:rPr>
              <w:t>Visual C++ Redistributable for Visual Studio 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12F" w:rsidRDefault="00F6712F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655638" w:history="1">
            <w:r w:rsidRPr="00D40804">
              <w:rPr>
                <w:rStyle w:val="Hipervnculo"/>
                <w:rFonts w:ascii="Arial" w:hAnsi="Arial"/>
                <w:caps/>
                <w:noProof/>
              </w:rPr>
              <w:t>DESCARGAR E INSTALACION MYSQL SERVER 8.0.15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12F" w:rsidRDefault="00F6712F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655639" w:history="1">
            <w:r w:rsidRPr="00D40804">
              <w:rPr>
                <w:rStyle w:val="Hipervnculo"/>
                <w:rFonts w:ascii="Arial" w:hAnsi="Arial"/>
                <w:noProof/>
              </w:rPr>
              <w:t>CREAR la CONEXION EN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12F" w:rsidRDefault="00F6712F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655640" w:history="1">
            <w:r w:rsidRPr="00D40804">
              <w:rPr>
                <w:rStyle w:val="Hipervnculo"/>
                <w:rFonts w:ascii="Arial" w:hAnsi="Arial"/>
                <w:noProof/>
              </w:rPr>
              <w:t>PROBAR CONEXION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12F" w:rsidRDefault="00F6712F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655641" w:history="1">
            <w:r w:rsidRPr="00D40804">
              <w:rPr>
                <w:rStyle w:val="Hipervnculo"/>
                <w:noProof/>
              </w:rPr>
              <w:t>INSTALACION DE LA BASES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12F" w:rsidRDefault="00F6712F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655642" w:history="1">
            <w:r w:rsidRPr="00D40804">
              <w:rPr>
                <w:rStyle w:val="Hipervnculo"/>
                <w:noProof/>
                <w:lang w:eastAsia="es-419"/>
              </w:rPr>
              <w:t>INSTALACION DE 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12F" w:rsidRDefault="00F6712F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655643" w:history="1">
            <w:r w:rsidRPr="00D40804">
              <w:rPr>
                <w:rStyle w:val="Hipervnculo"/>
                <w:rFonts w:ascii="Arial" w:hAnsi="Arial"/>
                <w:noProof/>
              </w:rPr>
              <w:t>INSTALACION DE APACHE 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12F" w:rsidRDefault="00F6712F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655644" w:history="1">
            <w:r w:rsidRPr="00D40804">
              <w:rPr>
                <w:rStyle w:val="Hipervnculo"/>
                <w:rFonts w:ascii="Arial" w:hAnsi="Arial"/>
                <w:noProof/>
              </w:rPr>
              <w:t>NUEVA REGLA ENTRANTE PARA EL PUERTO 8080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12F" w:rsidRDefault="00F6712F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655645" w:history="1">
            <w:r w:rsidRPr="00D40804">
              <w:rPr>
                <w:rStyle w:val="Hipervnculo"/>
                <w:noProof/>
              </w:rPr>
              <w:t>PRUEBA EN LOCAL Y DESDE 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12F" w:rsidRDefault="00F6712F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655646" w:history="1">
            <w:r w:rsidRPr="00D40804">
              <w:rPr>
                <w:rStyle w:val="Hipervnculo"/>
                <w:caps/>
                <w:noProof/>
              </w:rPr>
              <w:t>USUARIO Y CONTRASEÑA MANAGER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12F" w:rsidRDefault="00F6712F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655647" w:history="1">
            <w:r w:rsidRPr="00D40804">
              <w:rPr>
                <w:rStyle w:val="Hipervnculo"/>
                <w:rFonts w:ascii="Arial" w:hAnsi="Arial"/>
                <w:noProof/>
                <w:lang w:eastAsia="es-419"/>
              </w:rPr>
              <w:t>INSTALACION GLASSFISH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12F" w:rsidRPr="00F6712F" w:rsidRDefault="00EA4853" w:rsidP="00EA4853">
          <w:pPr>
            <w:pStyle w:val="TDC3"/>
            <w:ind w:left="0"/>
            <w:rPr>
              <w:rFonts w:asciiTheme="minorHAnsi" w:eastAsiaTheme="minorEastAsia" w:hAnsiTheme="minorHAnsi" w:cstheme="minorBidi"/>
              <w:lang w:val="es-ES" w:eastAsia="es-ES"/>
            </w:rPr>
          </w:pPr>
          <w:r>
            <w:rPr>
              <w:rStyle w:val="Hipervnculo"/>
              <w:b w:val="0"/>
            </w:rPr>
            <w:t xml:space="preserve"> </w:t>
          </w:r>
          <w:hyperlink w:anchor="_Toc3655648" w:history="1">
            <w:r w:rsidR="00F6712F" w:rsidRPr="00F6712F">
              <w:rPr>
                <w:rStyle w:val="Hipervnculo"/>
                <w:b w:val="0"/>
              </w:rPr>
              <w:t>AJUSTE JVM OPTIONS</w:t>
            </w:r>
            <w:r w:rsidR="00F6712F" w:rsidRPr="00F6712F">
              <w:rPr>
                <w:webHidden/>
              </w:rPr>
              <w:tab/>
            </w:r>
            <w:r w:rsidR="00F6712F" w:rsidRPr="00F6712F">
              <w:rPr>
                <w:webHidden/>
              </w:rPr>
              <w:fldChar w:fldCharType="begin"/>
            </w:r>
            <w:r w:rsidR="00F6712F" w:rsidRPr="00F6712F">
              <w:rPr>
                <w:webHidden/>
              </w:rPr>
              <w:instrText xml:space="preserve"> PAGEREF _Toc3655648 \h </w:instrText>
            </w:r>
            <w:r w:rsidR="00F6712F" w:rsidRPr="00F6712F">
              <w:rPr>
                <w:webHidden/>
              </w:rPr>
            </w:r>
            <w:r w:rsidR="00F6712F" w:rsidRPr="00F6712F">
              <w:rPr>
                <w:webHidden/>
              </w:rPr>
              <w:fldChar w:fldCharType="separate"/>
            </w:r>
            <w:r w:rsidR="00F6712F" w:rsidRPr="00F6712F">
              <w:rPr>
                <w:webHidden/>
              </w:rPr>
              <w:t>32</w:t>
            </w:r>
            <w:r w:rsidR="00F6712F" w:rsidRPr="00F6712F">
              <w:rPr>
                <w:webHidden/>
              </w:rPr>
              <w:fldChar w:fldCharType="end"/>
            </w:r>
          </w:hyperlink>
        </w:p>
        <w:p w:rsidR="00F6712F" w:rsidRDefault="00F6712F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655649" w:history="1">
            <w:r w:rsidRPr="00D40804">
              <w:rPr>
                <w:rStyle w:val="Hipervnculo"/>
                <w:rFonts w:ascii="Arial" w:hAnsi="Arial"/>
                <w:noProof/>
              </w:rPr>
              <w:t>INICIAR LA APLICACION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12F" w:rsidRDefault="00F6712F">
          <w:r>
            <w:rPr>
              <w:b/>
              <w:bCs/>
            </w:rPr>
            <w:fldChar w:fldCharType="end"/>
          </w:r>
        </w:p>
      </w:sdtContent>
    </w:sdt>
    <w:p w:rsidR="00C90ECF" w:rsidRPr="00124C6D" w:rsidRDefault="00C90ECF" w:rsidP="00124C6D">
      <w:pPr>
        <w:jc w:val="both"/>
        <w:rPr>
          <w:rFonts w:ascii="Arial" w:eastAsia="Times New Roman" w:hAnsi="Arial" w:cs="Arial"/>
          <w:b/>
          <w:bCs/>
          <w:caps/>
          <w:sz w:val="24"/>
          <w:szCs w:val="24"/>
          <w:lang w:eastAsia="es-419"/>
        </w:rPr>
      </w:pPr>
    </w:p>
    <w:p w:rsidR="00C90ECF" w:rsidRPr="00124C6D" w:rsidRDefault="00C90ECF" w:rsidP="00124C6D">
      <w:pPr>
        <w:jc w:val="both"/>
        <w:rPr>
          <w:rFonts w:ascii="Arial" w:eastAsia="Times New Roman" w:hAnsi="Arial" w:cs="Arial"/>
          <w:b/>
          <w:bCs/>
          <w:caps/>
          <w:sz w:val="24"/>
          <w:szCs w:val="24"/>
          <w:lang w:eastAsia="es-419"/>
        </w:rPr>
      </w:pPr>
    </w:p>
    <w:p w:rsidR="00C90ECF" w:rsidRPr="00124C6D" w:rsidRDefault="00C90ECF" w:rsidP="00124C6D">
      <w:pPr>
        <w:jc w:val="both"/>
        <w:rPr>
          <w:rFonts w:ascii="Arial" w:eastAsia="Times New Roman" w:hAnsi="Arial" w:cs="Arial"/>
          <w:b/>
          <w:bCs/>
          <w:caps/>
          <w:sz w:val="24"/>
          <w:szCs w:val="24"/>
          <w:lang w:eastAsia="es-419"/>
        </w:rPr>
      </w:pPr>
    </w:p>
    <w:p w:rsidR="008A11CB" w:rsidRPr="00124C6D" w:rsidRDefault="008A11CB" w:rsidP="00124C6D">
      <w:pPr>
        <w:jc w:val="both"/>
        <w:rPr>
          <w:rFonts w:ascii="Arial" w:eastAsia="Times New Roman" w:hAnsi="Arial" w:cs="Arial"/>
          <w:b/>
          <w:bCs/>
          <w:caps/>
          <w:sz w:val="24"/>
          <w:szCs w:val="24"/>
          <w:lang w:eastAsia="es-419"/>
        </w:rPr>
      </w:pPr>
    </w:p>
    <w:p w:rsidR="00565FB6" w:rsidRDefault="00565FB6" w:rsidP="00124C6D">
      <w:pPr>
        <w:jc w:val="both"/>
        <w:rPr>
          <w:rFonts w:ascii="Arial" w:eastAsia="Times New Roman" w:hAnsi="Arial" w:cs="Arial"/>
          <w:b/>
          <w:bCs/>
          <w:caps/>
          <w:sz w:val="24"/>
          <w:szCs w:val="24"/>
          <w:lang w:eastAsia="es-419"/>
        </w:rPr>
      </w:pPr>
    </w:p>
    <w:p w:rsidR="004F2C25" w:rsidRDefault="004F2C25" w:rsidP="00124C6D">
      <w:pPr>
        <w:jc w:val="both"/>
        <w:rPr>
          <w:rFonts w:ascii="Arial" w:eastAsia="Times New Roman" w:hAnsi="Arial" w:cs="Arial"/>
          <w:b/>
          <w:bCs/>
          <w:caps/>
          <w:sz w:val="24"/>
          <w:szCs w:val="24"/>
          <w:lang w:eastAsia="es-419"/>
        </w:rPr>
      </w:pPr>
    </w:p>
    <w:p w:rsidR="004F2C25" w:rsidRDefault="004F2C25" w:rsidP="00124C6D">
      <w:pPr>
        <w:jc w:val="both"/>
        <w:rPr>
          <w:rFonts w:ascii="Arial" w:eastAsia="Times New Roman" w:hAnsi="Arial" w:cs="Arial"/>
          <w:b/>
          <w:bCs/>
          <w:caps/>
          <w:sz w:val="24"/>
          <w:szCs w:val="24"/>
          <w:lang w:eastAsia="es-419"/>
        </w:rPr>
      </w:pPr>
    </w:p>
    <w:p w:rsidR="004F2C25" w:rsidRDefault="004F2C25" w:rsidP="00124C6D">
      <w:pPr>
        <w:jc w:val="both"/>
        <w:rPr>
          <w:rFonts w:ascii="Arial" w:eastAsia="Times New Roman" w:hAnsi="Arial" w:cs="Arial"/>
          <w:b/>
          <w:bCs/>
          <w:caps/>
          <w:sz w:val="24"/>
          <w:szCs w:val="24"/>
          <w:lang w:eastAsia="es-419"/>
        </w:rPr>
      </w:pPr>
    </w:p>
    <w:p w:rsidR="00E903AC" w:rsidRPr="00124C6D" w:rsidRDefault="00E903AC" w:rsidP="00124C6D">
      <w:pPr>
        <w:jc w:val="both"/>
        <w:rPr>
          <w:rFonts w:ascii="Arial" w:eastAsia="Times New Roman" w:hAnsi="Arial" w:cs="Arial"/>
          <w:b/>
          <w:bCs/>
          <w:caps/>
          <w:sz w:val="24"/>
          <w:szCs w:val="24"/>
          <w:lang w:eastAsia="es-419"/>
        </w:rPr>
      </w:pPr>
    </w:p>
    <w:p w:rsidR="00987EC2" w:rsidRPr="004F2C25" w:rsidRDefault="00584B5C" w:rsidP="00F21BE1">
      <w:pPr>
        <w:pStyle w:val="Ttulo1"/>
        <w:jc w:val="both"/>
        <w:rPr>
          <w:rFonts w:ascii="Arial" w:hAnsi="Arial"/>
          <w:sz w:val="24"/>
        </w:rPr>
      </w:pPr>
      <w:bookmarkStart w:id="1" w:name="_Toc3231278"/>
      <w:bookmarkStart w:id="2" w:name="_Toc3655633"/>
      <w:r w:rsidRPr="004F2C25">
        <w:rPr>
          <w:rFonts w:ascii="Arial" w:hAnsi="Arial"/>
          <w:sz w:val="24"/>
        </w:rPr>
        <w:t xml:space="preserve">MANUAL </w:t>
      </w:r>
      <w:r w:rsidR="004F2C25" w:rsidRPr="004F2C25">
        <w:rPr>
          <w:rFonts w:ascii="Arial" w:hAnsi="Arial"/>
          <w:sz w:val="24"/>
        </w:rPr>
        <w:t>DE</w:t>
      </w:r>
      <w:bookmarkEnd w:id="1"/>
      <w:r w:rsidR="004F2C25" w:rsidRPr="004F2C25">
        <w:rPr>
          <w:rFonts w:ascii="Arial" w:hAnsi="Arial"/>
          <w:sz w:val="24"/>
        </w:rPr>
        <w:t xml:space="preserve"> INSTALACIÓN </w:t>
      </w:r>
      <w:r w:rsidR="0027049F" w:rsidRPr="004F2C25">
        <w:rPr>
          <w:rFonts w:ascii="Arial" w:hAnsi="Arial"/>
          <w:sz w:val="24"/>
        </w:rPr>
        <w:t>SEN</w:t>
      </w:r>
      <w:r w:rsidR="004F2C25" w:rsidRPr="004F2C25">
        <w:rPr>
          <w:rFonts w:ascii="Arial" w:hAnsi="Arial"/>
          <w:sz w:val="24"/>
        </w:rPr>
        <w:t>ALDIA</w:t>
      </w:r>
      <w:bookmarkEnd w:id="2"/>
    </w:p>
    <w:p w:rsidR="00987EC2" w:rsidRPr="00124C6D" w:rsidRDefault="00987EC2" w:rsidP="00F21BE1">
      <w:pPr>
        <w:jc w:val="both"/>
      </w:pPr>
    </w:p>
    <w:p w:rsidR="00987EC2" w:rsidRPr="00124C6D" w:rsidRDefault="0027049F" w:rsidP="00F21BE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t xml:space="preserve">Para la </w:t>
      </w:r>
      <w:r w:rsidR="00987EC2" w:rsidRPr="00124C6D">
        <w:rPr>
          <w:rFonts w:ascii="Arial" w:eastAsia="Times New Roman" w:hAnsi="Arial" w:cs="Arial"/>
          <w:sz w:val="24"/>
          <w:szCs w:val="24"/>
          <w:lang w:eastAsia="es-419"/>
        </w:rPr>
        <w:t>ejecución del programa, se deben tener</w:t>
      </w:r>
      <w:r>
        <w:rPr>
          <w:rFonts w:ascii="Arial" w:eastAsia="Times New Roman" w:hAnsi="Arial" w:cs="Arial"/>
          <w:sz w:val="24"/>
          <w:szCs w:val="24"/>
          <w:lang w:eastAsia="es-419"/>
        </w:rPr>
        <w:t xml:space="preserve"> en cuenta los siguientes pasos</w:t>
      </w:r>
      <w:r w:rsidR="00987EC2" w:rsidRPr="00124C6D">
        <w:rPr>
          <w:rFonts w:ascii="Arial" w:eastAsia="Times New Roman" w:hAnsi="Arial" w:cs="Arial"/>
          <w:sz w:val="24"/>
          <w:szCs w:val="24"/>
          <w:lang w:eastAsia="es-419"/>
        </w:rPr>
        <w:t>.</w:t>
      </w:r>
    </w:p>
    <w:p w:rsidR="00B61DD5" w:rsidRPr="00124C6D" w:rsidRDefault="00B61DD5" w:rsidP="00F21BE1">
      <w:pPr>
        <w:pStyle w:val="Ttulo1"/>
        <w:jc w:val="both"/>
      </w:pPr>
      <w:bookmarkStart w:id="3" w:name="_Toc3231279"/>
      <w:bookmarkStart w:id="4" w:name="_Toc3655634"/>
      <w:r w:rsidRPr="00124C6D">
        <w:t xml:space="preserve">INSTALACION DE </w:t>
      </w:r>
      <w:r w:rsidR="0038502E">
        <w:t>MYSQL</w:t>
      </w:r>
      <w:bookmarkEnd w:id="3"/>
      <w:bookmarkEnd w:id="4"/>
    </w:p>
    <w:p w:rsidR="00987EC2" w:rsidRPr="00D87605" w:rsidRDefault="00987EC2" w:rsidP="00F21BE1">
      <w:pPr>
        <w:pStyle w:val="Prrafodelista"/>
        <w:numPr>
          <w:ilvl w:val="0"/>
          <w:numId w:val="17"/>
        </w:num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D87605">
        <w:rPr>
          <w:rFonts w:ascii="Arial" w:eastAsia="Times New Roman" w:hAnsi="Arial" w:cs="Arial"/>
          <w:sz w:val="24"/>
          <w:szCs w:val="24"/>
          <w:lang w:eastAsia="es-419"/>
        </w:rPr>
        <w:t>Instalación de la base de d</w:t>
      </w:r>
      <w:r w:rsidR="0027049F" w:rsidRPr="00D87605">
        <w:rPr>
          <w:rFonts w:ascii="Arial" w:eastAsia="Times New Roman" w:hAnsi="Arial" w:cs="Arial"/>
          <w:sz w:val="24"/>
          <w:szCs w:val="24"/>
          <w:lang w:eastAsia="es-419"/>
        </w:rPr>
        <w:t xml:space="preserve">atos en el servidor </w:t>
      </w:r>
      <w:r w:rsidR="00DD230E" w:rsidRPr="00D87605">
        <w:rPr>
          <w:rFonts w:ascii="Arial" w:eastAsia="Times New Roman" w:hAnsi="Arial" w:cs="Arial"/>
          <w:sz w:val="24"/>
          <w:szCs w:val="24"/>
          <w:lang w:eastAsia="es-419"/>
        </w:rPr>
        <w:t>debe tener</w:t>
      </w:r>
      <w:r w:rsidR="00DD230E">
        <w:rPr>
          <w:rFonts w:ascii="Arial" w:eastAsia="Times New Roman" w:hAnsi="Arial" w:cs="Arial"/>
          <w:sz w:val="24"/>
          <w:szCs w:val="24"/>
          <w:lang w:eastAsia="es-419"/>
        </w:rPr>
        <w:t xml:space="preserve"> en </w:t>
      </w:r>
      <w:r w:rsidR="00DD230E" w:rsidRPr="00D87605">
        <w:rPr>
          <w:rFonts w:ascii="Arial" w:eastAsia="Times New Roman" w:hAnsi="Arial" w:cs="Arial"/>
          <w:sz w:val="24"/>
          <w:szCs w:val="24"/>
          <w:lang w:eastAsia="es-419"/>
        </w:rPr>
        <w:t>cuenta</w:t>
      </w:r>
      <w:r w:rsidRPr="00D87605">
        <w:rPr>
          <w:rFonts w:ascii="Arial" w:eastAsia="Times New Roman" w:hAnsi="Arial" w:cs="Arial"/>
          <w:sz w:val="24"/>
          <w:szCs w:val="24"/>
          <w:lang w:eastAsia="es-419"/>
        </w:rPr>
        <w:t xml:space="preserve"> mo</w:t>
      </w:r>
      <w:r w:rsidR="00494B12" w:rsidRPr="00D87605">
        <w:rPr>
          <w:rFonts w:ascii="Arial" w:eastAsia="Times New Roman" w:hAnsi="Arial" w:cs="Arial"/>
          <w:sz w:val="24"/>
          <w:szCs w:val="24"/>
          <w:lang w:eastAsia="es-419"/>
        </w:rPr>
        <w:t xml:space="preserve">tor de base de datos </w:t>
      </w:r>
      <w:r w:rsidR="0027049F" w:rsidRPr="00D87605">
        <w:rPr>
          <w:rFonts w:ascii="Arial" w:eastAsia="Times New Roman" w:hAnsi="Arial" w:cs="Arial"/>
          <w:sz w:val="24"/>
          <w:szCs w:val="24"/>
          <w:lang w:eastAsia="es-419"/>
        </w:rPr>
        <w:t xml:space="preserve">recomendada </w:t>
      </w:r>
      <w:r w:rsidR="00D87605" w:rsidRPr="00D87605">
        <w:rPr>
          <w:rFonts w:ascii="Arial" w:eastAsia="Times New Roman" w:hAnsi="Arial" w:cs="Arial"/>
          <w:sz w:val="24"/>
          <w:szCs w:val="24"/>
          <w:lang w:eastAsia="es-419"/>
        </w:rPr>
        <w:t>(MY</w:t>
      </w:r>
      <w:r w:rsidR="0027049F" w:rsidRPr="00D87605">
        <w:rPr>
          <w:rFonts w:ascii="Arial" w:eastAsia="Times New Roman" w:hAnsi="Arial" w:cs="Arial"/>
          <w:sz w:val="24"/>
          <w:szCs w:val="24"/>
          <w:lang w:eastAsia="es-419"/>
        </w:rPr>
        <w:t xml:space="preserve">SQL </w:t>
      </w:r>
      <w:r w:rsidR="00DD230E" w:rsidRPr="00D87605">
        <w:rPr>
          <w:rFonts w:ascii="Arial" w:eastAsia="Times New Roman" w:hAnsi="Arial" w:cs="Arial"/>
          <w:sz w:val="24"/>
          <w:szCs w:val="24"/>
          <w:lang w:eastAsia="es-419"/>
        </w:rPr>
        <w:t>Workbench</w:t>
      </w:r>
      <w:r w:rsidR="00DD230E">
        <w:rPr>
          <w:rFonts w:ascii="Arial" w:eastAsia="Times New Roman" w:hAnsi="Arial" w:cs="Arial"/>
          <w:sz w:val="24"/>
          <w:szCs w:val="24"/>
          <w:lang w:eastAsia="es-419"/>
        </w:rPr>
        <w:t xml:space="preserve"> 8.0.15</w:t>
      </w:r>
      <w:r w:rsidR="00494B12" w:rsidRPr="00D87605">
        <w:rPr>
          <w:rFonts w:ascii="Arial" w:eastAsia="Times New Roman" w:hAnsi="Arial" w:cs="Arial"/>
          <w:sz w:val="24"/>
          <w:szCs w:val="24"/>
          <w:lang w:eastAsia="es-419"/>
        </w:rPr>
        <w:t>)</w:t>
      </w:r>
      <w:r w:rsidRPr="00D87605">
        <w:rPr>
          <w:rFonts w:ascii="Arial" w:eastAsia="Times New Roman" w:hAnsi="Arial" w:cs="Arial"/>
          <w:sz w:val="24"/>
          <w:szCs w:val="24"/>
          <w:lang w:eastAsia="es-419"/>
        </w:rPr>
        <w:t>.</w:t>
      </w:r>
    </w:p>
    <w:p w:rsidR="00494B12" w:rsidRPr="00124C6D" w:rsidRDefault="00494B12" w:rsidP="00F21BE1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B61DD5" w:rsidRPr="00124C6D" w:rsidRDefault="00B61DD5" w:rsidP="00F21BE1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Enlace de descarga:</w:t>
      </w:r>
    </w:p>
    <w:p w:rsidR="00B61DD5" w:rsidRPr="000355B4" w:rsidRDefault="00B61DD5" w:rsidP="00F21BE1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u w:val="single"/>
          <w:lang w:eastAsia="es-419"/>
        </w:rPr>
      </w:pPr>
    </w:p>
    <w:p w:rsidR="00987EC2" w:rsidRPr="000355B4" w:rsidRDefault="001B2ED1" w:rsidP="00F21BE1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hyperlink r:id="rId8" w:history="1">
        <w:r w:rsidR="00B61DD5" w:rsidRPr="000355B4">
          <w:rPr>
            <w:rStyle w:val="Hipervnculo"/>
            <w:rFonts w:ascii="Arial" w:eastAsia="Times New Roman" w:hAnsi="Arial" w:cs="Arial"/>
            <w:color w:val="auto"/>
            <w:sz w:val="24"/>
            <w:szCs w:val="24"/>
            <w:lang w:eastAsia="es-419"/>
          </w:rPr>
          <w:t>https://downloads.mysql.com/archives/workbench/</w:t>
        </w:r>
      </w:hyperlink>
    </w:p>
    <w:p w:rsidR="00B61DD5" w:rsidRPr="00124C6D" w:rsidRDefault="00B61DD5" w:rsidP="00F21BE1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b/>
          <w:i/>
          <w:sz w:val="24"/>
          <w:szCs w:val="24"/>
          <w:lang w:eastAsia="es-419"/>
        </w:rPr>
      </w:pPr>
    </w:p>
    <w:p w:rsidR="00D87605" w:rsidRDefault="00D87605" w:rsidP="00F21BE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D87605">
        <w:rPr>
          <w:rFonts w:ascii="Arial" w:eastAsia="Times New Roman" w:hAnsi="Arial" w:cs="Arial"/>
          <w:sz w:val="28"/>
          <w:szCs w:val="24"/>
          <w:lang w:eastAsia="es-419"/>
        </w:rPr>
        <w:t>Debemos</w:t>
      </w:r>
      <w:r w:rsidR="0027049F">
        <w:rPr>
          <w:rFonts w:ascii="Arial" w:eastAsia="Times New Roman" w:hAnsi="Arial" w:cs="Arial"/>
          <w:sz w:val="24"/>
          <w:szCs w:val="24"/>
          <w:lang w:eastAsia="es-419"/>
        </w:rPr>
        <w:t xml:space="preserve"> tener </w:t>
      </w:r>
      <w:r>
        <w:rPr>
          <w:rFonts w:ascii="Arial" w:eastAsia="Times New Roman" w:hAnsi="Arial" w:cs="Arial"/>
          <w:sz w:val="24"/>
          <w:szCs w:val="24"/>
          <w:lang w:eastAsia="es-419"/>
        </w:rPr>
        <w:t>en cuenta</w:t>
      </w:r>
      <w:r w:rsidR="0027049F">
        <w:rPr>
          <w:rFonts w:ascii="Arial" w:eastAsia="Times New Roman" w:hAnsi="Arial" w:cs="Arial"/>
          <w:sz w:val="24"/>
          <w:szCs w:val="24"/>
          <w:lang w:eastAsia="es-419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es-419"/>
        </w:rPr>
        <w:t>en la instalación los requisitos solicit</w:t>
      </w:r>
      <w:r w:rsidR="00DD230E">
        <w:rPr>
          <w:rFonts w:ascii="Arial" w:eastAsia="Times New Roman" w:hAnsi="Arial" w:cs="Arial"/>
          <w:sz w:val="24"/>
          <w:szCs w:val="24"/>
          <w:lang w:eastAsia="es-419"/>
        </w:rPr>
        <w:t>ados en MYSQL Workbench 8. 0.15</w:t>
      </w:r>
      <w:r>
        <w:rPr>
          <w:rFonts w:ascii="Arial" w:eastAsia="Times New Roman" w:hAnsi="Arial" w:cs="Arial"/>
          <w:sz w:val="24"/>
          <w:szCs w:val="24"/>
          <w:lang w:eastAsia="es-419"/>
        </w:rPr>
        <w:t>para obtener una instalación correcta.</w:t>
      </w:r>
    </w:p>
    <w:p w:rsidR="00D87605" w:rsidRDefault="00D87605" w:rsidP="00F21BE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94B12" w:rsidRPr="00124C6D" w:rsidRDefault="00494B12" w:rsidP="00F21BE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b/>
          <w:i/>
          <w:sz w:val="24"/>
          <w:szCs w:val="24"/>
          <w:lang w:eastAsia="es-419"/>
        </w:rPr>
        <w:t xml:space="preserve"> </w:t>
      </w:r>
      <w:r w:rsidR="00D87605">
        <w:rPr>
          <w:rFonts w:ascii="Arial" w:eastAsia="Times New Roman" w:hAnsi="Arial" w:cs="Arial"/>
          <w:sz w:val="24"/>
          <w:szCs w:val="24"/>
          <w:lang w:eastAsia="es-419"/>
        </w:rPr>
        <w:t xml:space="preserve">Primer requisito para la instalación 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Microsoft .NET Framework 4.5</w:t>
      </w:r>
    </w:p>
    <w:p w:rsidR="00B61DD5" w:rsidRPr="00D87605" w:rsidRDefault="00D87605" w:rsidP="00F21BE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t xml:space="preserve">Segundo requisito </w:t>
      </w:r>
      <w:r w:rsidR="00494B12" w:rsidRPr="00D87605">
        <w:rPr>
          <w:rFonts w:ascii="Arial" w:eastAsia="Times New Roman" w:hAnsi="Arial" w:cs="Arial"/>
          <w:sz w:val="24"/>
          <w:szCs w:val="24"/>
          <w:lang w:eastAsia="es-419"/>
        </w:rPr>
        <w:t>Visual C++ Redistributable for Visual Studio 2015</w:t>
      </w:r>
    </w:p>
    <w:p w:rsidR="00B61DD5" w:rsidRPr="00D87605" w:rsidRDefault="00B61DD5" w:rsidP="00F21BE1">
      <w:pPr>
        <w:pStyle w:val="Ttulo1"/>
        <w:jc w:val="both"/>
      </w:pPr>
      <w:bookmarkStart w:id="5" w:name="_Toc3231280"/>
      <w:bookmarkStart w:id="6" w:name="_Toc3655635"/>
      <w:r w:rsidRPr="00D87605">
        <w:t>INSTALACION DE PRERREQUISITOS</w:t>
      </w:r>
      <w:bookmarkEnd w:id="5"/>
      <w:bookmarkEnd w:id="6"/>
    </w:p>
    <w:p w:rsidR="00B61DD5" w:rsidRPr="004F2C25" w:rsidRDefault="00B61DD5" w:rsidP="00F21BE1">
      <w:pPr>
        <w:pStyle w:val="Ttulo1"/>
        <w:jc w:val="both"/>
        <w:rPr>
          <w:rFonts w:ascii="Arial" w:hAnsi="Arial"/>
          <w:sz w:val="24"/>
          <w:lang w:eastAsia="es-419"/>
        </w:rPr>
      </w:pPr>
    </w:p>
    <w:p w:rsidR="00B61DD5" w:rsidRPr="004F2C25" w:rsidRDefault="00B61DD5" w:rsidP="00F21BE1">
      <w:pPr>
        <w:pStyle w:val="Ttulo1"/>
        <w:jc w:val="both"/>
        <w:rPr>
          <w:rFonts w:ascii="Arial" w:hAnsi="Arial"/>
          <w:sz w:val="24"/>
          <w:lang w:eastAsia="es-419"/>
        </w:rPr>
      </w:pPr>
      <w:bookmarkStart w:id="7" w:name="_Toc3655636"/>
      <w:r w:rsidRPr="004F2C25">
        <w:rPr>
          <w:rFonts w:ascii="Arial" w:hAnsi="Arial"/>
          <w:sz w:val="24"/>
          <w:lang w:eastAsia="es-419"/>
        </w:rPr>
        <w:t>Microsoft .NET Framework 4.5</w:t>
      </w:r>
      <w:bookmarkEnd w:id="7"/>
    </w:p>
    <w:p w:rsidR="00494B12" w:rsidRPr="00124C6D" w:rsidRDefault="00573DA4" w:rsidP="00F21BE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Link </w:t>
      </w:r>
      <w:r w:rsidR="00D87605">
        <w:rPr>
          <w:rFonts w:ascii="Arial" w:eastAsia="Times New Roman" w:hAnsi="Arial" w:cs="Arial"/>
          <w:sz w:val="24"/>
          <w:szCs w:val="24"/>
          <w:lang w:eastAsia="es-419"/>
        </w:rPr>
        <w:t xml:space="preserve">para ejecutar la 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descarga:</w:t>
      </w:r>
    </w:p>
    <w:p w:rsidR="00D87605" w:rsidRPr="000355B4" w:rsidRDefault="001B2ED1" w:rsidP="00F21BE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i/>
          <w:sz w:val="24"/>
          <w:szCs w:val="24"/>
          <w:u w:val="single"/>
          <w:lang w:eastAsia="es-419"/>
        </w:rPr>
      </w:pPr>
      <w:hyperlink r:id="rId9" w:history="1">
        <w:r w:rsidR="00573DA4" w:rsidRPr="000355B4">
          <w:rPr>
            <w:rStyle w:val="Hipervnculo"/>
            <w:rFonts w:ascii="Arial" w:eastAsia="Times New Roman" w:hAnsi="Arial" w:cs="Arial"/>
            <w:i/>
            <w:color w:val="auto"/>
            <w:sz w:val="24"/>
            <w:szCs w:val="24"/>
            <w:lang w:eastAsia="es-419"/>
          </w:rPr>
          <w:t>https://www.microsoft.com/es-co/download/details.aspx?id=30653</w:t>
        </w:r>
      </w:hyperlink>
    </w:p>
    <w:p w:rsidR="00573DA4" w:rsidRPr="00D87605" w:rsidRDefault="00573DA4" w:rsidP="00F21BE1">
      <w:pPr>
        <w:pStyle w:val="Prrafodelista"/>
        <w:numPr>
          <w:ilvl w:val="0"/>
          <w:numId w:val="17"/>
        </w:num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b/>
          <w:i/>
          <w:sz w:val="24"/>
          <w:szCs w:val="24"/>
          <w:lang w:eastAsia="es-419"/>
        </w:rPr>
      </w:pPr>
      <w:r w:rsidRPr="00D87605">
        <w:rPr>
          <w:rFonts w:ascii="Arial" w:eastAsia="Times New Roman" w:hAnsi="Arial" w:cs="Arial"/>
          <w:sz w:val="24"/>
          <w:szCs w:val="24"/>
          <w:lang w:eastAsia="es-419"/>
        </w:rPr>
        <w:t>Ingresa</w:t>
      </w:r>
      <w:r w:rsidR="00D87605" w:rsidRPr="00D87605">
        <w:rPr>
          <w:rFonts w:ascii="Arial" w:eastAsia="Times New Roman" w:hAnsi="Arial" w:cs="Arial"/>
          <w:sz w:val="24"/>
          <w:szCs w:val="24"/>
          <w:lang w:eastAsia="es-419"/>
        </w:rPr>
        <w:t xml:space="preserve">r a link de descarga, </w:t>
      </w:r>
      <w:r w:rsidR="00DD230E" w:rsidRPr="00D87605">
        <w:rPr>
          <w:rFonts w:ascii="Arial" w:eastAsia="Times New Roman" w:hAnsi="Arial" w:cs="Arial"/>
          <w:sz w:val="24"/>
          <w:szCs w:val="24"/>
          <w:lang w:eastAsia="es-419"/>
        </w:rPr>
        <w:t>seleccionamos el</w:t>
      </w:r>
      <w:r w:rsidRPr="00D87605">
        <w:rPr>
          <w:rFonts w:ascii="Arial" w:eastAsia="Times New Roman" w:hAnsi="Arial" w:cs="Arial"/>
          <w:sz w:val="24"/>
          <w:szCs w:val="24"/>
          <w:lang w:eastAsia="es-419"/>
        </w:rPr>
        <w:t xml:space="preserve"> idioma en el cual se desea descargar el instalador y dar clic en el botón </w:t>
      </w:r>
      <w:r w:rsidRPr="000355B4">
        <w:rPr>
          <w:rFonts w:ascii="Arial" w:eastAsia="Times New Roman" w:hAnsi="Arial" w:cs="Arial"/>
          <w:sz w:val="24"/>
          <w:szCs w:val="24"/>
          <w:lang w:eastAsia="es-419"/>
        </w:rPr>
        <w:t>descarga.</w:t>
      </w:r>
    </w:p>
    <w:p w:rsidR="00573DA4" w:rsidRPr="00124C6D" w:rsidRDefault="00573DA4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573DA4" w:rsidRDefault="00165ACB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2DC47E5" wp14:editId="57BECE78">
                <wp:simplePos x="0" y="0"/>
                <wp:positionH relativeFrom="column">
                  <wp:posOffset>2948093</wp:posOffset>
                </wp:positionH>
                <wp:positionV relativeFrom="paragraph">
                  <wp:posOffset>1087120</wp:posOffset>
                </wp:positionV>
                <wp:extent cx="406400" cy="372534"/>
                <wp:effectExtent l="55245" t="40005" r="48895" b="86995"/>
                <wp:wrapNone/>
                <wp:docPr id="100" name="Flecha a la derecha con bandas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6400" cy="372534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type w14:anchorId="0F310013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Flecha a la derecha con bandas 100" o:spid="_x0000_s1026" type="#_x0000_t93" style="position:absolute;margin-left:232.15pt;margin-top:85.6pt;width:32pt;height:29.35pt;rotation:-90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" adj="11700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D87605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4E03A6DD" wp14:editId="7D2551E2">
            <wp:extent cx="5824855" cy="2257777"/>
            <wp:effectExtent l="0" t="0" r="444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B8827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661" cy="226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3C" w:rsidRPr="00124C6D" w:rsidRDefault="00F25F3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41464" w:rsidRPr="00124C6D" w:rsidRDefault="00165ACB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BC356FF" wp14:editId="2FED2CE9">
                <wp:simplePos x="0" y="0"/>
                <wp:positionH relativeFrom="column">
                  <wp:posOffset>2104390</wp:posOffset>
                </wp:positionH>
                <wp:positionV relativeFrom="paragraph">
                  <wp:posOffset>543348</wp:posOffset>
                </wp:positionV>
                <wp:extent cx="270792" cy="203200"/>
                <wp:effectExtent l="57150" t="38100" r="15240" b="101600"/>
                <wp:wrapNone/>
                <wp:docPr id="101" name="Flecha a la derecha con banda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792" cy="203200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06BA281E" id="Flecha a la derecha con bandas 101" o:spid="_x0000_s1026" type="#_x0000_t93" style="position:absolute;margin-left:165.7pt;margin-top:42.8pt;width:21.3pt;height:16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" adj="13496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F25F3C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38E0A9EE" wp14:editId="1DE3EDA6">
            <wp:extent cx="5858510" cy="1444977"/>
            <wp:effectExtent l="0" t="0" r="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B8DEF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168" cy="144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64" w:rsidRPr="00124C6D" w:rsidRDefault="00A41464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41464" w:rsidRDefault="00F25F3C" w:rsidP="00F25F3C">
      <w:pPr>
        <w:pStyle w:val="Prrafodelista"/>
        <w:numPr>
          <w:ilvl w:val="0"/>
          <w:numId w:val="17"/>
        </w:num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t>Seleccionamos donde va hacer guardado el instalador.</w:t>
      </w:r>
    </w:p>
    <w:p w:rsidR="00F25F3C" w:rsidRPr="00F25F3C" w:rsidRDefault="00B51D46" w:rsidP="00F25F3C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C20B925" wp14:editId="1E6B90FE">
                <wp:simplePos x="0" y="0"/>
                <wp:positionH relativeFrom="margin">
                  <wp:align>left</wp:align>
                </wp:positionH>
                <wp:positionV relativeFrom="paragraph">
                  <wp:posOffset>909672</wp:posOffset>
                </wp:positionV>
                <wp:extent cx="282223" cy="180623"/>
                <wp:effectExtent l="57150" t="38100" r="22860" b="86360"/>
                <wp:wrapNone/>
                <wp:docPr id="102" name="Flecha a la derecha con banda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223" cy="180623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190E1540" id="Flecha a la derecha con bandas 102" o:spid="_x0000_s1026" type="#_x0000_t93" style="position:absolute;margin-left:0;margin-top:71.65pt;width:22.2pt;height:14.2pt;z-index:251919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" adj="14688" fillcolor="#3f3151 [1607]" strokecolor="#ffc000"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F25F3C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1FA61DDE" wp14:editId="42D48CF7">
            <wp:extent cx="5948434" cy="278835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B8167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874" cy="279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96" w:rsidRPr="00454196" w:rsidRDefault="00454196" w:rsidP="00454196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54196" w:rsidRDefault="00454196" w:rsidP="00454196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54196" w:rsidRDefault="00B51D46" w:rsidP="00454196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F30A5DC" wp14:editId="3857E9B9">
                <wp:simplePos x="0" y="0"/>
                <wp:positionH relativeFrom="column">
                  <wp:posOffset>331400</wp:posOffset>
                </wp:positionH>
                <wp:positionV relativeFrom="paragraph">
                  <wp:posOffset>340783</wp:posOffset>
                </wp:positionV>
                <wp:extent cx="361245" cy="293511"/>
                <wp:effectExtent l="52705" t="42545" r="53975" b="92075"/>
                <wp:wrapNone/>
                <wp:docPr id="103" name="Flecha a la derecha con banda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1245" cy="293511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52D18381" id="Flecha a la derecha con bandas 103" o:spid="_x0000_s1026" type="#_x0000_t93" style="position:absolute;margin-left:26.1pt;margin-top:26.85pt;width:28.45pt;height:23.1pt;rotation:-90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" adj="12825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F25F3C">
        <w:rPr>
          <w:noProof/>
          <w:lang w:val="es-ES" w:eastAsia="es-ES"/>
        </w:rPr>
        <w:drawing>
          <wp:inline distT="0" distB="0" distL="0" distR="0" wp14:anchorId="1FAE4157" wp14:editId="7B0D65FE">
            <wp:extent cx="5983111" cy="58102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B8C37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635" cy="58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96" w:rsidRDefault="00454196" w:rsidP="00454196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B61DD5" w:rsidRPr="00454196" w:rsidRDefault="00A41464" w:rsidP="00454196">
      <w:pPr>
        <w:pStyle w:val="Prrafodelista"/>
        <w:numPr>
          <w:ilvl w:val="0"/>
          <w:numId w:val="17"/>
        </w:num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454196">
        <w:rPr>
          <w:rFonts w:ascii="Arial" w:eastAsia="Times New Roman" w:hAnsi="Arial" w:cs="Arial"/>
          <w:sz w:val="24"/>
          <w:szCs w:val="24"/>
          <w:lang w:eastAsia="es-419"/>
        </w:rPr>
        <w:t>Ingresar al directorio donde se encuentre el instalador y ejecutar con doble clic.</w:t>
      </w:r>
    </w:p>
    <w:p w:rsidR="00A41464" w:rsidRPr="00124C6D" w:rsidRDefault="00B51D46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C0EB4BD" wp14:editId="6B388D0D">
                <wp:simplePos x="0" y="0"/>
                <wp:positionH relativeFrom="column">
                  <wp:posOffset>1202973</wp:posOffset>
                </wp:positionH>
                <wp:positionV relativeFrom="paragraph">
                  <wp:posOffset>740762</wp:posOffset>
                </wp:positionV>
                <wp:extent cx="273153" cy="159039"/>
                <wp:effectExtent l="38100" t="38100" r="69850" b="88900"/>
                <wp:wrapNone/>
                <wp:docPr id="104" name="Flecha a la derecha con banda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3153" cy="159039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781983DD" id="Flecha a la derecha con bandas 104" o:spid="_x0000_s1026" type="#_x0000_t93" style="position:absolute;margin-left:94.7pt;margin-top:58.35pt;width:21.5pt;height:12.5pt;rotation:-90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" adj="15312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F25F3C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7388161E" wp14:editId="46C57A67">
            <wp:extent cx="5982970" cy="2189320"/>
            <wp:effectExtent l="0" t="0" r="0" b="190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B8EAF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222" cy="21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64" w:rsidRPr="00124C6D" w:rsidRDefault="00A41464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41464" w:rsidRPr="000355B4" w:rsidRDefault="00A41464" w:rsidP="000355B4">
      <w:pPr>
        <w:pStyle w:val="Prrafodelista"/>
        <w:numPr>
          <w:ilvl w:val="0"/>
          <w:numId w:val="17"/>
        </w:num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0355B4">
        <w:rPr>
          <w:rFonts w:ascii="Arial" w:eastAsia="Times New Roman" w:hAnsi="Arial" w:cs="Arial"/>
          <w:sz w:val="24"/>
          <w:szCs w:val="24"/>
          <w:lang w:eastAsia="es-419"/>
        </w:rPr>
        <w:t xml:space="preserve">Si </w:t>
      </w:r>
      <w:r w:rsidR="00454196" w:rsidRPr="000355B4">
        <w:rPr>
          <w:rFonts w:ascii="Arial" w:eastAsia="Times New Roman" w:hAnsi="Arial" w:cs="Arial"/>
          <w:sz w:val="24"/>
          <w:szCs w:val="24"/>
          <w:lang w:eastAsia="es-419"/>
        </w:rPr>
        <w:t xml:space="preserve">el </w:t>
      </w:r>
      <w:r w:rsidR="00DD230E" w:rsidRPr="000355B4">
        <w:rPr>
          <w:rFonts w:ascii="Arial" w:eastAsia="Times New Roman" w:hAnsi="Arial" w:cs="Arial"/>
          <w:sz w:val="24"/>
          <w:szCs w:val="24"/>
          <w:lang w:eastAsia="es-419"/>
        </w:rPr>
        <w:t>programa está</w:t>
      </w:r>
      <w:r w:rsidR="00454196" w:rsidRPr="000355B4">
        <w:rPr>
          <w:rFonts w:ascii="Arial" w:eastAsia="Times New Roman" w:hAnsi="Arial" w:cs="Arial"/>
          <w:sz w:val="24"/>
          <w:szCs w:val="24"/>
          <w:lang w:eastAsia="es-419"/>
        </w:rPr>
        <w:t xml:space="preserve"> </w:t>
      </w:r>
      <w:r w:rsidRPr="000355B4">
        <w:rPr>
          <w:rFonts w:ascii="Arial" w:eastAsia="Times New Roman" w:hAnsi="Arial" w:cs="Arial"/>
          <w:sz w:val="24"/>
          <w:szCs w:val="24"/>
          <w:lang w:eastAsia="es-419"/>
        </w:rPr>
        <w:t>dentro del sistema, n</w:t>
      </w:r>
      <w:r w:rsidR="00454196" w:rsidRPr="000355B4">
        <w:rPr>
          <w:rFonts w:ascii="Arial" w:eastAsia="Times New Roman" w:hAnsi="Arial" w:cs="Arial"/>
          <w:sz w:val="24"/>
          <w:szCs w:val="24"/>
          <w:lang w:eastAsia="es-419"/>
        </w:rPr>
        <w:t xml:space="preserve">os mostrara mensaje informando o </w:t>
      </w:r>
      <w:r w:rsidRPr="000355B4">
        <w:rPr>
          <w:rFonts w:ascii="Arial" w:eastAsia="Times New Roman" w:hAnsi="Arial" w:cs="Arial"/>
          <w:sz w:val="24"/>
          <w:szCs w:val="24"/>
          <w:lang w:eastAsia="es-419"/>
        </w:rPr>
        <w:t>mostrando que ya se encuentra instalado.</w:t>
      </w:r>
    </w:p>
    <w:p w:rsidR="00A41464" w:rsidRPr="00124C6D" w:rsidRDefault="00A41464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41464" w:rsidRPr="00124C6D" w:rsidRDefault="00A41464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noProof/>
          <w:lang w:val="es-ES" w:eastAsia="es-ES"/>
        </w:rPr>
        <w:drawing>
          <wp:anchor distT="0" distB="0" distL="114300" distR="114300" simplePos="0" relativeHeight="251747328" behindDoc="1" locked="0" layoutInCell="1" allowOverlap="1" wp14:anchorId="20F5A4DA" wp14:editId="0AC1F419">
            <wp:simplePos x="0" y="0"/>
            <wp:positionH relativeFrom="column">
              <wp:posOffset>1035050</wp:posOffset>
            </wp:positionH>
            <wp:positionV relativeFrom="paragraph">
              <wp:posOffset>10160</wp:posOffset>
            </wp:positionV>
            <wp:extent cx="3108960" cy="2746375"/>
            <wp:effectExtent l="0" t="0" r="0" b="0"/>
            <wp:wrapTight wrapText="bothSides">
              <wp:wrapPolygon edited="0">
                <wp:start x="0" y="0"/>
                <wp:lineTo x="0" y="21425"/>
                <wp:lineTo x="21441" y="21425"/>
                <wp:lineTo x="21441" y="0"/>
                <wp:lineTo x="0" y="0"/>
              </wp:wrapPolygon>
            </wp:wrapTight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1464" w:rsidRPr="000355B4" w:rsidRDefault="00A41464" w:rsidP="000355B4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41464" w:rsidRPr="00124C6D" w:rsidRDefault="00A41464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41464" w:rsidRPr="00124C6D" w:rsidRDefault="00A41464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41464" w:rsidRPr="00124C6D" w:rsidRDefault="00A41464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41464" w:rsidRPr="00124C6D" w:rsidRDefault="00A41464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41464" w:rsidRPr="00124C6D" w:rsidRDefault="00A41464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41464" w:rsidRPr="00124C6D" w:rsidRDefault="00A41464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41464" w:rsidRPr="00124C6D" w:rsidRDefault="00A41464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41464" w:rsidRPr="00124C6D" w:rsidRDefault="00A41464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41464" w:rsidRPr="00124C6D" w:rsidRDefault="00A41464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41464" w:rsidRPr="00124C6D" w:rsidRDefault="00A41464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41464" w:rsidRPr="00124C6D" w:rsidRDefault="00A41464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E903AC" w:rsidRPr="00A07FF2" w:rsidRDefault="00E903AC" w:rsidP="00A07FF2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E903AC" w:rsidRPr="00124C6D" w:rsidRDefault="00E903AC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41464" w:rsidRPr="00454196" w:rsidRDefault="00A07FF2" w:rsidP="00454196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lastRenderedPageBreak/>
        <w:t xml:space="preserve">Si el programa no está  </w:t>
      </w:r>
      <w:r w:rsidR="00427A5E" w:rsidRPr="00454196">
        <w:rPr>
          <w:rFonts w:ascii="Arial" w:eastAsia="Times New Roman" w:hAnsi="Arial" w:cs="Arial"/>
          <w:sz w:val="24"/>
          <w:szCs w:val="24"/>
          <w:lang w:eastAsia="es-419"/>
        </w:rPr>
        <w:t xml:space="preserve"> dentro del sistema, </w:t>
      </w:r>
      <w:r w:rsidR="00DD230E">
        <w:rPr>
          <w:rFonts w:ascii="Arial" w:eastAsia="Times New Roman" w:hAnsi="Arial" w:cs="Arial"/>
          <w:sz w:val="24"/>
          <w:szCs w:val="24"/>
          <w:lang w:eastAsia="es-419"/>
        </w:rPr>
        <w:t xml:space="preserve">nos mostrara un mensaje </w:t>
      </w:r>
      <w:r w:rsidR="00DD230E" w:rsidRPr="00454196">
        <w:rPr>
          <w:rFonts w:ascii="Arial" w:eastAsia="Times New Roman" w:hAnsi="Arial" w:cs="Arial"/>
          <w:sz w:val="24"/>
          <w:szCs w:val="24"/>
          <w:lang w:eastAsia="es-419"/>
        </w:rPr>
        <w:t>informativo</w:t>
      </w:r>
      <w:r w:rsidR="00454196" w:rsidRPr="00454196">
        <w:rPr>
          <w:rFonts w:ascii="Arial" w:eastAsia="Times New Roman" w:hAnsi="Arial" w:cs="Arial"/>
          <w:sz w:val="24"/>
          <w:szCs w:val="24"/>
          <w:lang w:eastAsia="es-419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es-419"/>
        </w:rPr>
        <w:t xml:space="preserve">  de confirmación. </w:t>
      </w:r>
      <w:r w:rsidR="00427A5E" w:rsidRPr="00454196">
        <w:rPr>
          <w:rFonts w:ascii="Arial" w:eastAsia="Times New Roman" w:hAnsi="Arial" w:cs="Arial"/>
          <w:sz w:val="24"/>
          <w:szCs w:val="24"/>
          <w:lang w:eastAsia="es-419"/>
        </w:rPr>
        <w:t xml:space="preserve">aceptamos los </w:t>
      </w:r>
      <w:r w:rsidR="00DD230E">
        <w:rPr>
          <w:rFonts w:ascii="Arial" w:eastAsia="Times New Roman" w:hAnsi="Arial" w:cs="Arial"/>
          <w:sz w:val="24"/>
          <w:szCs w:val="24"/>
          <w:lang w:eastAsia="es-419"/>
        </w:rPr>
        <w:t xml:space="preserve">términos de licencia </w:t>
      </w:r>
      <w:r w:rsidR="00DD230E" w:rsidRPr="00454196">
        <w:rPr>
          <w:rFonts w:ascii="Arial" w:eastAsia="Times New Roman" w:hAnsi="Arial" w:cs="Arial"/>
          <w:sz w:val="24"/>
          <w:szCs w:val="24"/>
          <w:lang w:eastAsia="es-419"/>
        </w:rPr>
        <w:t>y</w:t>
      </w:r>
      <w:r w:rsidR="00427A5E" w:rsidRPr="00454196">
        <w:rPr>
          <w:rFonts w:ascii="Arial" w:eastAsia="Times New Roman" w:hAnsi="Arial" w:cs="Arial"/>
          <w:sz w:val="24"/>
          <w:szCs w:val="24"/>
          <w:lang w:eastAsia="es-419"/>
        </w:rPr>
        <w:t xml:space="preserve"> damos clic en instalar.</w:t>
      </w:r>
    </w:p>
    <w:p w:rsidR="00427A5E" w:rsidRPr="00124C6D" w:rsidRDefault="00165ACB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54496" behindDoc="0" locked="0" layoutInCell="1" allowOverlap="1" wp14:anchorId="4DBE1FB3" wp14:editId="11D2EDD9">
            <wp:simplePos x="0" y="0"/>
            <wp:positionH relativeFrom="column">
              <wp:posOffset>1156123</wp:posOffset>
            </wp:positionH>
            <wp:positionV relativeFrom="paragraph">
              <wp:posOffset>14323</wp:posOffset>
            </wp:positionV>
            <wp:extent cx="2973705" cy="2788285"/>
            <wp:effectExtent l="0" t="0" r="0" b="0"/>
            <wp:wrapNone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n 12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A5E" w:rsidRPr="00124C6D" w:rsidRDefault="00427A5E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41464" w:rsidRPr="00124C6D" w:rsidRDefault="00B51D46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3FB4CCF" wp14:editId="3ABE9D22">
                <wp:simplePos x="0" y="0"/>
                <wp:positionH relativeFrom="column">
                  <wp:posOffset>1043164</wp:posOffset>
                </wp:positionH>
                <wp:positionV relativeFrom="paragraph">
                  <wp:posOffset>94192</wp:posOffset>
                </wp:positionV>
                <wp:extent cx="327377" cy="259644"/>
                <wp:effectExtent l="57150" t="38100" r="0" b="121920"/>
                <wp:wrapNone/>
                <wp:docPr id="105" name="Flecha a la derecha con bandas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377" cy="259644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6AE97A57" id="Flecha a la derecha con bandas 105" o:spid="_x0000_s1026" type="#_x0000_t93" style="position:absolute;margin-left:82.15pt;margin-top:7.4pt;width:25.8pt;height:20.4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" adj="13034" fillcolor="#3f3151 [1607]" strokecolor="#ffc000">
                <v:shadow on="t" color="black" opacity="22937f" origin=",.5" offset="0,.63889mm"/>
              </v:shape>
            </w:pict>
          </mc:Fallback>
        </mc:AlternateContent>
      </w: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B51D46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D9EE576" wp14:editId="13D5BDFB">
                <wp:simplePos x="0" y="0"/>
                <wp:positionH relativeFrom="margin">
                  <wp:posOffset>2590094</wp:posOffset>
                </wp:positionH>
                <wp:positionV relativeFrom="paragraph">
                  <wp:posOffset>39370</wp:posOffset>
                </wp:positionV>
                <wp:extent cx="337820" cy="202565"/>
                <wp:effectExtent l="57150" t="38100" r="24130" b="102235"/>
                <wp:wrapNone/>
                <wp:docPr id="106" name="Flecha a la derecha con banda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820" cy="202565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1FAD39E1" id="Flecha a la derecha con bandas 106" o:spid="_x0000_s1026" type="#_x0000_t93" style="position:absolute;margin-left:203.95pt;margin-top:3.1pt;width:26.6pt;height:15.95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" adj="15124" fillcolor="#3f3151 [1607]" strokecolor="#ffc000">
                <v:shadow on="t" color="black" opacity="22937f" origin=",.5" offset="0,.63889mm"/>
                <w10:wrap anchorx="margin"/>
              </v:shape>
            </w:pict>
          </mc:Fallback>
        </mc:AlternateContent>
      </w: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DD230E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u w:val="single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0355B4" w:rsidRDefault="00A07FF2" w:rsidP="000355B4">
      <w:pPr>
        <w:pStyle w:val="Prrafodelista"/>
        <w:numPr>
          <w:ilvl w:val="0"/>
          <w:numId w:val="17"/>
        </w:num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t>Esperamos el tiempo para la i</w:t>
      </w:r>
      <w:r w:rsidR="00427A5E" w:rsidRPr="000355B4">
        <w:rPr>
          <w:rFonts w:ascii="Arial" w:eastAsia="Times New Roman" w:hAnsi="Arial" w:cs="Arial"/>
          <w:sz w:val="24"/>
          <w:szCs w:val="24"/>
          <w:lang w:eastAsia="es-419"/>
        </w:rPr>
        <w:t>nstalación.</w:t>
      </w: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noProof/>
          <w:lang w:val="es-ES" w:eastAsia="es-ES"/>
        </w:rPr>
        <w:drawing>
          <wp:anchor distT="0" distB="0" distL="114300" distR="114300" simplePos="0" relativeHeight="251755520" behindDoc="1" locked="0" layoutInCell="1" allowOverlap="1" wp14:anchorId="09E5FF0F" wp14:editId="577690C1">
            <wp:simplePos x="0" y="0"/>
            <wp:positionH relativeFrom="page">
              <wp:align>center</wp:align>
            </wp:positionH>
            <wp:positionV relativeFrom="paragraph">
              <wp:posOffset>11126</wp:posOffset>
            </wp:positionV>
            <wp:extent cx="3111500" cy="2901950"/>
            <wp:effectExtent l="0" t="0" r="0" b="0"/>
            <wp:wrapTight wrapText="bothSides">
              <wp:wrapPolygon edited="0">
                <wp:start x="0" y="0"/>
                <wp:lineTo x="0" y="21411"/>
                <wp:lineTo x="21424" y="21411"/>
                <wp:lineTo x="21424" y="0"/>
                <wp:lineTo x="0" y="0"/>
              </wp:wrapPolygon>
            </wp:wrapTight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1464" w:rsidRPr="00124C6D" w:rsidRDefault="00A41464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E903AC" w:rsidRDefault="00E903AC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E903AC" w:rsidRPr="00124C6D" w:rsidRDefault="00E903AC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A07FF2" w:rsidRPr="00DD230E" w:rsidRDefault="00DD230E" w:rsidP="00DD230E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lastRenderedPageBreak/>
        <w:t xml:space="preserve">Finalizamos 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la</w:t>
      </w:r>
      <w:r w:rsidR="00427A5E"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instalación dando clic en el botón </w:t>
      </w:r>
      <w:r>
        <w:rPr>
          <w:rFonts w:ascii="Arial" w:eastAsia="Times New Roman" w:hAnsi="Arial" w:cs="Arial"/>
          <w:sz w:val="24"/>
          <w:szCs w:val="24"/>
          <w:lang w:eastAsia="es-419"/>
        </w:rPr>
        <w:t>Finalizar</w:t>
      </w:r>
    </w:p>
    <w:p w:rsidR="00A07FF2" w:rsidRDefault="00A07FF2" w:rsidP="00A07FF2">
      <w:pPr>
        <w:rPr>
          <w:noProof/>
          <w:lang w:val="es-ES" w:eastAsia="es-ES"/>
        </w:rPr>
      </w:pPr>
    </w:p>
    <w:p w:rsidR="007C5F60" w:rsidRPr="00A07FF2" w:rsidRDefault="000C35A8" w:rsidP="00A07FF2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A9C1FB1" wp14:editId="5278B280">
                <wp:simplePos x="0" y="0"/>
                <wp:positionH relativeFrom="column">
                  <wp:posOffset>3593465</wp:posOffset>
                </wp:positionH>
                <wp:positionV relativeFrom="paragraph">
                  <wp:posOffset>1955800</wp:posOffset>
                </wp:positionV>
                <wp:extent cx="189865" cy="177165"/>
                <wp:effectExtent l="57150" t="38100" r="19685" b="89535"/>
                <wp:wrapNone/>
                <wp:docPr id="107" name="Flecha a la derecha con bandas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" cy="177165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5A8" w:rsidRPr="000C35A8" w:rsidRDefault="000C35A8" w:rsidP="000C35A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9C1FB1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Flecha a la derecha con bandas 107" o:spid="_x0000_s1026" type="#_x0000_t93" style="position:absolute;margin-left:282.95pt;margin-top:154pt;width:14.95pt;height:13.9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" adj="11522" fillcolor="#3f3151 [1607]" strokecolor="#ffc000">
                <v:shadow on="t" color="black" opacity="22937f" origin=",.5" offset="0,.63889mm"/>
                <v:textbox>
                  <w:txbxContent>
                    <w:p w:rsidR="000C35A8" w:rsidRPr="000C35A8" w:rsidRDefault="000C35A8" w:rsidP="000C35A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|</w:t>
                      </w:r>
                    </w:p>
                  </w:txbxContent>
                </v:textbox>
              </v:shape>
            </w:pict>
          </mc:Fallback>
        </mc:AlternateContent>
      </w:r>
      <w:r w:rsidR="00A07FF2">
        <w:t xml:space="preserve">               </w:t>
      </w:r>
      <w:r w:rsidR="00165ACB">
        <w:rPr>
          <w:noProof/>
          <w:lang w:val="es-ES" w:eastAsia="es-ES"/>
        </w:rPr>
        <w:drawing>
          <wp:inline distT="0" distB="0" distL="0" distR="0" wp14:anchorId="7B64B33C" wp14:editId="613D03B9">
            <wp:extent cx="4064000" cy="2166620"/>
            <wp:effectExtent l="0" t="0" r="0" b="508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E0FB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70" cy="219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5E" w:rsidRPr="004F2C25" w:rsidRDefault="00427A5E" w:rsidP="004F2C25">
      <w:pPr>
        <w:pStyle w:val="Ttulo1"/>
        <w:jc w:val="both"/>
        <w:rPr>
          <w:rFonts w:ascii="Arial" w:hAnsi="Arial"/>
          <w:sz w:val="24"/>
          <w:lang w:eastAsia="es-419"/>
        </w:rPr>
      </w:pPr>
      <w:bookmarkStart w:id="8" w:name="_Toc3655637"/>
      <w:r w:rsidRPr="004F2C25">
        <w:rPr>
          <w:rFonts w:ascii="Arial" w:hAnsi="Arial"/>
          <w:sz w:val="24"/>
          <w:lang w:eastAsia="es-419"/>
        </w:rPr>
        <w:t>Visual C++ Redistributable for Visual Studio 2015</w:t>
      </w:r>
      <w:bookmarkEnd w:id="8"/>
    </w:p>
    <w:p w:rsidR="00454196" w:rsidRPr="00A07FF2" w:rsidRDefault="00A07FF2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u w:val="single"/>
          <w:lang w:eastAsia="es-419"/>
        </w:rPr>
      </w:pPr>
      <w:r w:rsidRPr="00A07FF2">
        <w:rPr>
          <w:rFonts w:ascii="Arial" w:eastAsia="Times New Roman" w:hAnsi="Arial" w:cs="Arial"/>
          <w:sz w:val="24"/>
          <w:szCs w:val="24"/>
          <w:u w:val="single"/>
          <w:lang w:eastAsia="es-419"/>
        </w:rPr>
        <w:t>https://www.microsoft.com/es-co/download/details.aspx?id=48145</w:t>
      </w:r>
    </w:p>
    <w:p w:rsidR="00427A5E" w:rsidRPr="000355B4" w:rsidRDefault="00427A5E" w:rsidP="000355B4">
      <w:pPr>
        <w:pStyle w:val="Prrafodelista"/>
        <w:numPr>
          <w:ilvl w:val="0"/>
          <w:numId w:val="17"/>
        </w:num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0355B4">
        <w:rPr>
          <w:rFonts w:ascii="Arial" w:eastAsia="Times New Roman" w:hAnsi="Arial" w:cs="Arial"/>
          <w:sz w:val="24"/>
          <w:szCs w:val="24"/>
          <w:lang w:eastAsia="es-419"/>
        </w:rPr>
        <w:t xml:space="preserve">Ingresar a link de descarga, selecciona el idioma en el cual se desea descargar el instalador y dar clic en el botón </w:t>
      </w:r>
      <w:r w:rsidRPr="0061572A">
        <w:rPr>
          <w:rFonts w:ascii="Arial" w:eastAsia="Times New Roman" w:hAnsi="Arial" w:cs="Arial"/>
          <w:sz w:val="24"/>
          <w:szCs w:val="24"/>
          <w:lang w:eastAsia="es-419"/>
        </w:rPr>
        <w:t>descarga.</w:t>
      </w:r>
    </w:p>
    <w:p w:rsidR="00427A5E" w:rsidRPr="00124C6D" w:rsidRDefault="00DD230E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CC4C504" wp14:editId="23C7317A">
                <wp:simplePos x="0" y="0"/>
                <wp:positionH relativeFrom="column">
                  <wp:posOffset>488314</wp:posOffset>
                </wp:positionH>
                <wp:positionV relativeFrom="paragraph">
                  <wp:posOffset>882650</wp:posOffset>
                </wp:positionV>
                <wp:extent cx="338455" cy="237490"/>
                <wp:effectExtent l="57150" t="38100" r="4445" b="105410"/>
                <wp:wrapNone/>
                <wp:docPr id="109" name="Flecha a la derecha con bandas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" cy="237490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type w14:anchorId="0A439AEE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Flecha a la derecha con bandas 109" o:spid="_x0000_s1026" type="#_x0000_t93" style="position:absolute;margin-left:38.45pt;margin-top:69.5pt;width:26.65pt;height:18.7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" adj="14022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61572A"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BC1D516" wp14:editId="46187692">
                <wp:simplePos x="0" y="0"/>
                <wp:positionH relativeFrom="column">
                  <wp:posOffset>2709545</wp:posOffset>
                </wp:positionH>
                <wp:positionV relativeFrom="paragraph">
                  <wp:posOffset>1124585</wp:posOffset>
                </wp:positionV>
                <wp:extent cx="224828" cy="132680"/>
                <wp:effectExtent l="65405" t="29845" r="50165" b="88265"/>
                <wp:wrapNone/>
                <wp:docPr id="117" name="Flecha a la derecha con bandas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4828" cy="132680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1D25B69F" id="Flecha a la derecha con bandas 117" o:spid="_x0000_s1026" type="#_x0000_t93" style="position:absolute;margin-left:213.35pt;margin-top:88.55pt;width:17.7pt;height:10.45pt;rotation:-90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" adj="15226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B51D46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3389A71E" wp14:editId="42DCE8D7">
            <wp:extent cx="5306060" cy="2370666"/>
            <wp:effectExtent l="0" t="0" r="889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AB821A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134" cy="23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AC" w:rsidRDefault="00E903A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E903AC" w:rsidRPr="00124C6D" w:rsidRDefault="00E903A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4F2C25" w:rsidRDefault="00DD230E" w:rsidP="004F2C2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4F2C25">
        <w:rPr>
          <w:rFonts w:ascii="Arial" w:eastAsia="Times New Roman" w:hAnsi="Arial" w:cs="Arial"/>
          <w:sz w:val="24"/>
          <w:szCs w:val="24"/>
          <w:lang w:eastAsia="es-419"/>
        </w:rPr>
        <w:t>Se selecciona el instalador</w:t>
      </w:r>
      <w:r w:rsidR="00DE6F85" w:rsidRPr="004F2C25">
        <w:rPr>
          <w:rFonts w:ascii="Arial" w:eastAsia="Times New Roman" w:hAnsi="Arial" w:cs="Arial"/>
          <w:sz w:val="24"/>
          <w:szCs w:val="24"/>
          <w:lang w:eastAsia="es-419"/>
        </w:rPr>
        <w:t xml:space="preserve"> con la ar</w:t>
      </w:r>
      <w:r w:rsidR="0061572A" w:rsidRPr="004F2C25">
        <w:rPr>
          <w:rFonts w:ascii="Arial" w:eastAsia="Times New Roman" w:hAnsi="Arial" w:cs="Arial"/>
          <w:sz w:val="24"/>
          <w:szCs w:val="24"/>
          <w:lang w:eastAsia="es-419"/>
        </w:rPr>
        <w:t xml:space="preserve">quitectura de sistema </w:t>
      </w:r>
      <w:r w:rsidR="00DE6F85" w:rsidRPr="004F2C25">
        <w:rPr>
          <w:rFonts w:ascii="Arial" w:eastAsia="Times New Roman" w:hAnsi="Arial" w:cs="Arial"/>
          <w:sz w:val="24"/>
          <w:szCs w:val="24"/>
          <w:lang w:eastAsia="es-419"/>
        </w:rPr>
        <w:t>con el que se cuente en el computador y damos clic en el botón NEXT.</w:t>
      </w:r>
    </w:p>
    <w:p w:rsidR="00DE6F85" w:rsidRDefault="00DE6F85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D230E" w:rsidRPr="00124C6D" w:rsidRDefault="00DD230E" w:rsidP="00124C6D">
      <w:pPr>
        <w:pStyle w:val="Prrafodelista"/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6F85" w:rsidRPr="00124C6D" w:rsidRDefault="00B51D46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777024" behindDoc="0" locked="0" layoutInCell="1" allowOverlap="1" wp14:anchorId="2FDD49C3" wp14:editId="57638685">
            <wp:simplePos x="0" y="0"/>
            <wp:positionH relativeFrom="column">
              <wp:posOffset>4657</wp:posOffset>
            </wp:positionH>
            <wp:positionV relativeFrom="paragraph">
              <wp:posOffset>51012</wp:posOffset>
            </wp:positionV>
            <wp:extent cx="5306060" cy="2781300"/>
            <wp:effectExtent l="0" t="0" r="8890" b="0"/>
            <wp:wrapNone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F85" w:rsidRPr="00124C6D" w:rsidRDefault="00DE6F85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6F85" w:rsidRPr="00124C6D" w:rsidRDefault="00DE6F85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6F85" w:rsidRPr="00124C6D" w:rsidRDefault="00DE6F85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6F85" w:rsidRPr="00124C6D" w:rsidRDefault="00B51D46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02C7D80" wp14:editId="65D76187">
                <wp:simplePos x="0" y="0"/>
                <wp:positionH relativeFrom="column">
                  <wp:posOffset>94968</wp:posOffset>
                </wp:positionH>
                <wp:positionV relativeFrom="paragraph">
                  <wp:posOffset>222038</wp:posOffset>
                </wp:positionV>
                <wp:extent cx="395111" cy="191911"/>
                <wp:effectExtent l="57150" t="38100" r="5080" b="113030"/>
                <wp:wrapNone/>
                <wp:docPr id="110" name="Flecha a la derecha con banda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1911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3CF734AF" id="Flecha a la derecha con bandas 110" o:spid="_x0000_s1026" type="#_x0000_t93" style="position:absolute;margin-left:7.5pt;margin-top:17.5pt;width:31.1pt;height:15.1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" adj="16354" fillcolor="#3f3151 [1607]" strokecolor="#ffc000">
                <v:shadow on="t" color="black" opacity="22937f" origin=",.5" offset="0,.63889mm"/>
              </v:shape>
            </w:pict>
          </mc:Fallback>
        </mc:AlternateContent>
      </w:r>
    </w:p>
    <w:p w:rsidR="00DE6F85" w:rsidRPr="00124C6D" w:rsidRDefault="00DE6F85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6F85" w:rsidRPr="00124C6D" w:rsidRDefault="00DE6F85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6F85" w:rsidRPr="00124C6D" w:rsidRDefault="00DE6F85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6F85" w:rsidRPr="00124C6D" w:rsidRDefault="00DE6F85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6F85" w:rsidRPr="00B51D46" w:rsidRDefault="00B51D46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u w:val="single"/>
          <w:lang w:eastAsia="es-419"/>
        </w:rPr>
      </w:pPr>
      <w:r w:rsidRPr="00B51D46">
        <w:rPr>
          <w:rFonts w:ascii="Arial" w:eastAsia="Times New Roman" w:hAnsi="Arial" w:cs="Arial"/>
          <w:noProof/>
          <w:sz w:val="24"/>
          <w:szCs w:val="24"/>
          <w:u w:val="single"/>
          <w:lang w:val="es-ES" w:eastAsia="es-E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2C56391" wp14:editId="39897E41">
                <wp:simplePos x="0" y="0"/>
                <wp:positionH relativeFrom="column">
                  <wp:posOffset>4452268</wp:posOffset>
                </wp:positionH>
                <wp:positionV relativeFrom="paragraph">
                  <wp:posOffset>201436</wp:posOffset>
                </wp:positionV>
                <wp:extent cx="304800" cy="146756"/>
                <wp:effectExtent l="57150" t="38100" r="0" b="120015"/>
                <wp:wrapNone/>
                <wp:docPr id="112" name="Flecha a la derecha con banda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46756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694DE016" id="Flecha a la derecha con bandas 112" o:spid="_x0000_s1026" type="#_x0000_t93" style="position:absolute;margin-left:350.55pt;margin-top:15.85pt;width:24pt;height:11.5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" adj="16400" fillcolor="#3f3151 [1607]" strokecolor="#ffc000">
                <v:shadow on="t" color="black" opacity="22937f" origin=",.5" offset="0,.63889mm"/>
              </v:shape>
            </w:pict>
          </mc:Fallback>
        </mc:AlternateContent>
      </w:r>
    </w:p>
    <w:p w:rsidR="00DE6F85" w:rsidRPr="00124C6D" w:rsidRDefault="00DE6F85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6F85" w:rsidRPr="00B51D46" w:rsidRDefault="00DE6F85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u w:val="single"/>
          <w:lang w:eastAsia="es-419"/>
        </w:rPr>
      </w:pPr>
    </w:p>
    <w:p w:rsidR="00427A5E" w:rsidRPr="0061572A" w:rsidRDefault="00427A5E" w:rsidP="0061572A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61572A">
        <w:rPr>
          <w:rFonts w:ascii="Arial" w:eastAsia="Times New Roman" w:hAnsi="Arial" w:cs="Arial"/>
          <w:sz w:val="24"/>
          <w:szCs w:val="24"/>
          <w:lang w:eastAsia="es-419"/>
        </w:rPr>
        <w:t>Ingresar al directorio donde se encuentre el instalador y ejecutar con doble clic.</w:t>
      </w:r>
    </w:p>
    <w:p w:rsidR="00B51D46" w:rsidRPr="00B51D46" w:rsidRDefault="00B51D46" w:rsidP="00B51D46">
      <w:pPr>
        <w:shd w:val="clear" w:color="auto" w:fill="FFFFFF"/>
        <w:spacing w:after="150" w:line="24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8D63A8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82144" behindDoc="0" locked="0" layoutInCell="1" allowOverlap="1" wp14:anchorId="6ABD4F83" wp14:editId="7BA054DD">
            <wp:simplePos x="0" y="0"/>
            <wp:positionH relativeFrom="margin">
              <wp:align>left</wp:align>
            </wp:positionH>
            <wp:positionV relativeFrom="paragraph">
              <wp:posOffset>5856</wp:posOffset>
            </wp:positionV>
            <wp:extent cx="4933507" cy="1765005"/>
            <wp:effectExtent l="0" t="0" r="635" b="6985"/>
            <wp:wrapNone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n 15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507" cy="176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6F85" w:rsidRPr="00124C6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0E4A14A" wp14:editId="6E0C6939">
                <wp:simplePos x="0" y="0"/>
                <wp:positionH relativeFrom="column">
                  <wp:posOffset>9016292</wp:posOffset>
                </wp:positionH>
                <wp:positionV relativeFrom="paragraph">
                  <wp:posOffset>422659</wp:posOffset>
                </wp:positionV>
                <wp:extent cx="371465" cy="295275"/>
                <wp:effectExtent l="0" t="0" r="0" b="0"/>
                <wp:wrapNone/>
                <wp:docPr id="147" name="Flecha derecha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65" cy="2952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type w14:anchorId="66E4007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47" o:spid="_x0000_s1026" type="#_x0000_t13" style="position:absolute;margin-left:709.95pt;margin-top:33.3pt;width:29.25pt;height:23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" adj="13015" fillcolor="red" strokecolor="red">
                <v:shadow on="t" color="black" opacity="22937f" origin=",.5" offset="0,.63889mm"/>
              </v:shape>
            </w:pict>
          </mc:Fallback>
        </mc:AlternateContent>
      </w:r>
    </w:p>
    <w:p w:rsidR="00427A5E" w:rsidRPr="00124C6D" w:rsidRDefault="00427A5E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27A5E" w:rsidRPr="00124C6D" w:rsidRDefault="00427A5E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6F85" w:rsidRPr="00124C6D" w:rsidRDefault="00DE6F85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6F85" w:rsidRPr="00124C6D" w:rsidRDefault="008D63A8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D2DABA3" wp14:editId="0C1E76D7">
                <wp:simplePos x="0" y="0"/>
                <wp:positionH relativeFrom="column">
                  <wp:posOffset>738435</wp:posOffset>
                </wp:positionH>
                <wp:positionV relativeFrom="paragraph">
                  <wp:posOffset>75777</wp:posOffset>
                </wp:positionV>
                <wp:extent cx="270933" cy="225778"/>
                <wp:effectExtent l="57150" t="38100" r="0" b="117475"/>
                <wp:wrapNone/>
                <wp:docPr id="115" name="Flecha a la derecha con banda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933" cy="225778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47590B3B" id="Flecha a la derecha con bandas 115" o:spid="_x0000_s1026" type="#_x0000_t93" style="position:absolute;margin-left:58.15pt;margin-top:5.95pt;width:21.35pt;height:17.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" adj="12600" fillcolor="#3f3151 [1607]" strokecolor="#ffc000">
                <v:shadow on="t" color="black" opacity="22937f" origin=",.5" offset="0,.63889mm"/>
              </v:shape>
            </w:pict>
          </mc:Fallback>
        </mc:AlternateContent>
      </w:r>
    </w:p>
    <w:p w:rsidR="00DE6F85" w:rsidRPr="00124C6D" w:rsidRDefault="00DE6F85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E903AC" w:rsidRPr="00124C6D" w:rsidRDefault="00E903A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6F85" w:rsidRPr="00DD230E" w:rsidRDefault="00DE0FBF" w:rsidP="00DD230E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DD230E">
        <w:rPr>
          <w:rFonts w:ascii="Arial" w:eastAsia="Times New Roman" w:hAnsi="Arial" w:cs="Arial"/>
          <w:sz w:val="24"/>
          <w:szCs w:val="24"/>
          <w:lang w:eastAsia="es-419"/>
        </w:rPr>
        <w:t xml:space="preserve">En la ventana emergente aceptamos los términos de la licencia y damos clic en el botón </w:t>
      </w:r>
      <w:r w:rsidRPr="00DD230E">
        <w:rPr>
          <w:rFonts w:ascii="Arial" w:eastAsia="Times New Roman" w:hAnsi="Arial" w:cs="Arial"/>
          <w:b/>
          <w:sz w:val="24"/>
          <w:szCs w:val="24"/>
          <w:lang w:eastAsia="es-419"/>
        </w:rPr>
        <w:t>Instalar.</w:t>
      </w:r>
    </w:p>
    <w:p w:rsidR="00DE0FBF" w:rsidRPr="00124C6D" w:rsidRDefault="008D63A8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89312" behindDoc="0" locked="0" layoutInCell="1" allowOverlap="1" wp14:anchorId="07C1DBDE" wp14:editId="331C8B3F">
            <wp:simplePos x="0" y="0"/>
            <wp:positionH relativeFrom="column">
              <wp:posOffset>1016664</wp:posOffset>
            </wp:positionH>
            <wp:positionV relativeFrom="paragraph">
              <wp:posOffset>11783</wp:posOffset>
            </wp:positionV>
            <wp:extent cx="3338153" cy="1828800"/>
            <wp:effectExtent l="0" t="0" r="0" b="0"/>
            <wp:wrapNone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n 15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5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F85" w:rsidRPr="00124C6D" w:rsidRDefault="00DE6F85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6F85" w:rsidRPr="00124C6D" w:rsidRDefault="00DE6F85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6F85" w:rsidRPr="00124C6D" w:rsidRDefault="00DE6F85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6F85" w:rsidRPr="00124C6D" w:rsidRDefault="00DE6F85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D230E" w:rsidRDefault="008D63A8" w:rsidP="00DD230E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916C12F" wp14:editId="28FE04FD">
                <wp:simplePos x="0" y="0"/>
                <wp:positionH relativeFrom="column">
                  <wp:posOffset>2871470</wp:posOffset>
                </wp:positionH>
                <wp:positionV relativeFrom="paragraph">
                  <wp:posOffset>239466</wp:posOffset>
                </wp:positionV>
                <wp:extent cx="293229" cy="196144"/>
                <wp:effectExtent l="57150" t="38100" r="0" b="109220"/>
                <wp:wrapNone/>
                <wp:docPr id="114" name="Flecha a la derecha con bandas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29" cy="196144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3F733701" id="Flecha a la derecha con bandas 114" o:spid="_x0000_s1026" type="#_x0000_t93" style="position:absolute;margin-left:226.1pt;margin-top:18.85pt;width:23.1pt;height:15.4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" adj="14376" fillcolor="#3f3151 [1607]" strokecolor="#ffc000">
                <v:shadow on="t" color="black" opacity="22937f" origin=",.5" offset="0,.63889mm"/>
              </v:shape>
            </w:pict>
          </mc:Fallback>
        </mc:AlternateContent>
      </w:r>
    </w:p>
    <w:p w:rsidR="00DE0FBF" w:rsidRPr="00DD230E" w:rsidRDefault="00DE0FBF" w:rsidP="00DD230E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DD230E">
        <w:rPr>
          <w:rFonts w:ascii="Arial" w:eastAsia="Times New Roman" w:hAnsi="Arial" w:cs="Arial"/>
          <w:sz w:val="24"/>
          <w:szCs w:val="24"/>
          <w:lang w:eastAsia="es-419"/>
        </w:rPr>
        <w:lastRenderedPageBreak/>
        <w:t>Esperamos el tiempo de instalación.</w:t>
      </w:r>
    </w:p>
    <w:p w:rsidR="00DE0FBF" w:rsidRPr="00124C6D" w:rsidRDefault="00DD230E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noProof/>
          <w:lang w:val="es-ES" w:eastAsia="es-ES"/>
        </w:rPr>
        <w:drawing>
          <wp:anchor distT="0" distB="0" distL="114300" distR="114300" simplePos="0" relativeHeight="251790336" behindDoc="1" locked="0" layoutInCell="1" allowOverlap="1" wp14:anchorId="34121A61" wp14:editId="358AC51E">
            <wp:simplePos x="0" y="0"/>
            <wp:positionH relativeFrom="page">
              <wp:posOffset>2275840</wp:posOffset>
            </wp:positionH>
            <wp:positionV relativeFrom="paragraph">
              <wp:posOffset>45834</wp:posOffset>
            </wp:positionV>
            <wp:extent cx="3221355" cy="2049145"/>
            <wp:effectExtent l="0" t="0" r="0" b="8255"/>
            <wp:wrapTight wrapText="bothSides">
              <wp:wrapPolygon edited="0">
                <wp:start x="0" y="0"/>
                <wp:lineTo x="0" y="21486"/>
                <wp:lineTo x="21459" y="21486"/>
                <wp:lineTo x="21459" y="0"/>
                <wp:lineTo x="0" y="0"/>
              </wp:wrapPolygon>
            </wp:wrapTight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0FBF" w:rsidRPr="00124C6D" w:rsidRDefault="00DE0FBF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0FBF" w:rsidRPr="00124C6D" w:rsidRDefault="00DE0FBF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0FBF" w:rsidRPr="00124C6D" w:rsidRDefault="00DE0FBF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0FBF" w:rsidRPr="00124C6D" w:rsidRDefault="00DE0FBF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0FBF" w:rsidRPr="00124C6D" w:rsidRDefault="00DE0FBF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0FBF" w:rsidRPr="00124C6D" w:rsidRDefault="00DE0FBF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0FBF" w:rsidRPr="00124C6D" w:rsidRDefault="00DE0FBF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0FBF" w:rsidRPr="00DD230E" w:rsidRDefault="00723F84" w:rsidP="00DD230E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DD230E">
        <w:rPr>
          <w:rFonts w:ascii="Arial" w:eastAsia="Times New Roman" w:hAnsi="Arial" w:cs="Arial"/>
          <w:sz w:val="24"/>
          <w:szCs w:val="24"/>
          <w:lang w:eastAsia="es-419"/>
        </w:rPr>
        <w:t xml:space="preserve">Terminamos la instalación del programa dando clic en el botón </w:t>
      </w:r>
      <w:r w:rsidR="00DD230E" w:rsidRPr="00DD230E">
        <w:rPr>
          <w:rFonts w:ascii="Arial" w:eastAsia="Times New Roman" w:hAnsi="Arial" w:cs="Arial"/>
          <w:sz w:val="24"/>
          <w:szCs w:val="24"/>
          <w:lang w:eastAsia="es-419"/>
        </w:rPr>
        <w:t>close-cerrar</w:t>
      </w:r>
      <w:r w:rsidR="00124C6D" w:rsidRPr="00DD230E">
        <w:rPr>
          <w:rFonts w:ascii="Arial" w:eastAsia="Times New Roman" w:hAnsi="Arial" w:cs="Arial"/>
          <w:sz w:val="24"/>
          <w:szCs w:val="24"/>
          <w:lang w:eastAsia="es-419"/>
        </w:rPr>
        <w:t>.</w:t>
      </w:r>
    </w:p>
    <w:p w:rsidR="00124C6D" w:rsidRPr="00124C6D" w:rsidRDefault="008D63A8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95456" behindDoc="0" locked="0" layoutInCell="1" allowOverlap="1" wp14:anchorId="27B8ED7C" wp14:editId="7C7B82DD">
            <wp:simplePos x="0" y="0"/>
            <wp:positionH relativeFrom="column">
              <wp:posOffset>806168</wp:posOffset>
            </wp:positionH>
            <wp:positionV relativeFrom="paragraph">
              <wp:posOffset>9172</wp:posOffset>
            </wp:positionV>
            <wp:extent cx="3689350" cy="1527245"/>
            <wp:effectExtent l="0" t="0" r="6350" b="0"/>
            <wp:wrapNone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n 16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52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C6D" w:rsidRPr="00124C6D" w:rsidRDefault="00124C6D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124C6D" w:rsidRPr="00124C6D" w:rsidRDefault="008D63A8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95849CE" wp14:editId="3B141E81">
                <wp:simplePos x="0" y="0"/>
                <wp:positionH relativeFrom="column">
                  <wp:posOffset>3424767</wp:posOffset>
                </wp:positionH>
                <wp:positionV relativeFrom="paragraph">
                  <wp:posOffset>755086</wp:posOffset>
                </wp:positionV>
                <wp:extent cx="270934" cy="169333"/>
                <wp:effectExtent l="57150" t="38100" r="15240" b="97790"/>
                <wp:wrapNone/>
                <wp:docPr id="116" name="Flecha a la derecha con bandas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934" cy="169333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593594BF" id="Flecha a la derecha con bandas 116" o:spid="_x0000_s1026" type="#_x0000_t93" style="position:absolute;margin-left:269.65pt;margin-top:59.45pt;width:21.35pt;height:13.3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" adj="14850" fillcolor="#3f3151 [1607]" strokecolor="#ffc000">
                <v:shadow on="t" color="black" opacity="22937f" origin=",.5" offset="0,.63889mm"/>
              </v:shape>
            </w:pict>
          </mc:Fallback>
        </mc:AlternateContent>
      </w:r>
    </w:p>
    <w:p w:rsidR="00124C6D" w:rsidRPr="00124C6D" w:rsidRDefault="00124C6D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124C6D" w:rsidRPr="00124C6D" w:rsidRDefault="00124C6D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0FBF" w:rsidRPr="00124C6D" w:rsidRDefault="00DE0FBF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0FBF" w:rsidRPr="00124C6D" w:rsidRDefault="00DE0FBF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DE0FBF" w:rsidRPr="004F2C25" w:rsidRDefault="00DE0FBF" w:rsidP="004F2C25">
      <w:pPr>
        <w:pStyle w:val="Ttulo1"/>
        <w:jc w:val="both"/>
        <w:rPr>
          <w:rFonts w:ascii="Arial" w:hAnsi="Arial"/>
          <w:sz w:val="24"/>
          <w:lang w:eastAsia="es-419"/>
        </w:rPr>
      </w:pPr>
    </w:p>
    <w:p w:rsidR="00C90ECF" w:rsidRPr="004F2C25" w:rsidRDefault="00C90ECF" w:rsidP="004F2C25">
      <w:pPr>
        <w:pStyle w:val="Ttulo1"/>
        <w:jc w:val="both"/>
        <w:rPr>
          <w:rFonts w:ascii="Arial" w:hAnsi="Arial"/>
          <w:caps/>
          <w:color w:val="auto"/>
          <w:sz w:val="24"/>
        </w:rPr>
      </w:pPr>
      <w:bookmarkStart w:id="9" w:name="_Toc3231281"/>
      <w:bookmarkStart w:id="10" w:name="_Toc3655638"/>
      <w:r w:rsidRPr="004F2C25">
        <w:rPr>
          <w:rFonts w:ascii="Arial" w:hAnsi="Arial"/>
          <w:caps/>
          <w:color w:val="auto"/>
          <w:sz w:val="24"/>
        </w:rPr>
        <w:t xml:space="preserve">DESCARGAR </w:t>
      </w:r>
      <w:r w:rsidR="0038502E" w:rsidRPr="004F2C25">
        <w:rPr>
          <w:rFonts w:ascii="Arial" w:hAnsi="Arial"/>
          <w:caps/>
          <w:color w:val="auto"/>
          <w:sz w:val="24"/>
        </w:rPr>
        <w:t>E INSTALACION</w:t>
      </w:r>
      <w:r w:rsidR="00124C6D" w:rsidRPr="004F2C25">
        <w:rPr>
          <w:rFonts w:ascii="Arial" w:hAnsi="Arial"/>
          <w:caps/>
          <w:color w:val="auto"/>
          <w:sz w:val="24"/>
        </w:rPr>
        <w:t xml:space="preserve"> </w:t>
      </w:r>
      <w:r w:rsidRPr="004F2C25">
        <w:rPr>
          <w:rFonts w:ascii="Arial" w:hAnsi="Arial"/>
          <w:caps/>
          <w:color w:val="auto"/>
          <w:sz w:val="24"/>
        </w:rPr>
        <w:t>MYSQL</w:t>
      </w:r>
      <w:r w:rsidR="00794B88" w:rsidRPr="004F2C25">
        <w:rPr>
          <w:rFonts w:ascii="Arial" w:hAnsi="Arial"/>
          <w:caps/>
          <w:color w:val="auto"/>
          <w:sz w:val="24"/>
        </w:rPr>
        <w:t xml:space="preserve"> SERVER</w:t>
      </w:r>
      <w:r w:rsidRPr="004F2C25">
        <w:rPr>
          <w:rFonts w:ascii="Arial" w:hAnsi="Arial"/>
          <w:caps/>
          <w:color w:val="auto"/>
          <w:sz w:val="24"/>
        </w:rPr>
        <w:t xml:space="preserve"> </w:t>
      </w:r>
      <w:bookmarkEnd w:id="9"/>
      <w:r w:rsidR="00C54FAD" w:rsidRPr="004F2C25">
        <w:rPr>
          <w:rFonts w:ascii="Arial" w:hAnsi="Arial"/>
          <w:caps/>
          <w:color w:val="auto"/>
          <w:sz w:val="24"/>
        </w:rPr>
        <w:t>8.0.15</w:t>
      </w:r>
      <w:bookmarkEnd w:id="10"/>
    </w:p>
    <w:p w:rsidR="00C90ECF" w:rsidRPr="00124C6D" w:rsidRDefault="00494B12" w:rsidP="00F21BE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D</w:t>
      </w:r>
      <w:r w:rsidR="00C90ECF" w:rsidRPr="00124C6D">
        <w:rPr>
          <w:rFonts w:ascii="Arial" w:eastAsia="Times New Roman" w:hAnsi="Arial" w:cs="Arial"/>
          <w:sz w:val="24"/>
          <w:szCs w:val="24"/>
          <w:lang w:eastAsia="es-419"/>
        </w:rPr>
        <w:t>escarga desde la página oficial </w:t>
      </w:r>
      <w:hyperlink r:id="rId25" w:tgtFrame="_blank" w:history="1">
        <w:r w:rsidR="00C54FAD">
          <w:rPr>
            <w:rFonts w:ascii="Arial" w:eastAsia="Times New Roman" w:hAnsi="Arial" w:cs="Arial"/>
            <w:sz w:val="24"/>
            <w:szCs w:val="24"/>
            <w:lang w:eastAsia="es-419"/>
          </w:rPr>
          <w:t>MY</w:t>
        </w:r>
        <w:r w:rsidR="00C90ECF" w:rsidRPr="00124C6D">
          <w:rPr>
            <w:rFonts w:ascii="Arial" w:eastAsia="Times New Roman" w:hAnsi="Arial" w:cs="Arial"/>
            <w:sz w:val="24"/>
            <w:szCs w:val="24"/>
            <w:lang w:eastAsia="es-419"/>
          </w:rPr>
          <w:t xml:space="preserve">SQL </w:t>
        </w:r>
      </w:hyperlink>
    </w:p>
    <w:p w:rsidR="00124C6D" w:rsidRPr="00DD230E" w:rsidRDefault="00124C6D" w:rsidP="00F21BE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Link de descarga:</w:t>
      </w:r>
    </w:p>
    <w:p w:rsidR="00124C6D" w:rsidRPr="00DD230E" w:rsidRDefault="001B2ED1" w:rsidP="00F21BE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s-419"/>
        </w:rPr>
      </w:pPr>
      <w:hyperlink r:id="rId26" w:history="1">
        <w:r w:rsidR="00853F5F" w:rsidRPr="00DD230E">
          <w:rPr>
            <w:rStyle w:val="Hipervnculo"/>
            <w:rFonts w:ascii="Arial" w:eastAsia="Times New Roman" w:hAnsi="Arial" w:cs="Arial"/>
            <w:color w:val="000000" w:themeColor="text1"/>
            <w:sz w:val="24"/>
            <w:szCs w:val="24"/>
            <w:lang w:eastAsia="es-419"/>
          </w:rPr>
          <w:t>https://downloads.mysql.com/archives/workbench/</w:t>
        </w:r>
      </w:hyperlink>
    </w:p>
    <w:p w:rsidR="00C54FAD" w:rsidRPr="00124C6D" w:rsidRDefault="00124C6D" w:rsidP="00F21BE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Ingresar a link de descarga, </w:t>
      </w:r>
      <w:r w:rsidR="00C54FAD" w:rsidRPr="00124C6D">
        <w:rPr>
          <w:rFonts w:ascii="Arial" w:eastAsia="Times New Roman" w:hAnsi="Arial" w:cs="Arial"/>
          <w:sz w:val="24"/>
          <w:szCs w:val="24"/>
          <w:lang w:eastAsia="es-419"/>
        </w:rPr>
        <w:t>e</w:t>
      </w:r>
      <w:r w:rsidR="00C54FAD" w:rsidRPr="00124C6D">
        <w:rPr>
          <w:rFonts w:ascii="Arial" w:eastAsia="Times New Roman" w:hAnsi="Arial" w:cs="Arial"/>
          <w:noProof/>
          <w:sz w:val="24"/>
          <w:szCs w:val="24"/>
          <w:lang w:eastAsia="es-CO"/>
        </w:rPr>
        <w:t>l</w:t>
      </w:r>
      <w:r w:rsidR="00C54FAD" w:rsidRPr="00124C6D">
        <w:rPr>
          <w:rFonts w:ascii="Arial" w:eastAsia="Times New Roman" w:hAnsi="Arial" w:cs="Arial"/>
          <w:sz w:val="24"/>
          <w:szCs w:val="24"/>
          <w:lang w:eastAsia="es-419"/>
        </w:rPr>
        <w:t>iges</w:t>
      </w:r>
      <w:r w:rsidR="00C54FAD">
        <w:rPr>
          <w:rFonts w:ascii="Arial" w:eastAsia="Times New Roman" w:hAnsi="Arial" w:cs="Arial"/>
          <w:sz w:val="24"/>
          <w:szCs w:val="24"/>
          <w:lang w:eastAsia="es-419"/>
        </w:rPr>
        <w:t xml:space="preserve"> la </w:t>
      </w:r>
      <w:r w:rsidR="00C54FAD" w:rsidRPr="00124C6D">
        <w:rPr>
          <w:rFonts w:ascii="Arial" w:eastAsia="Times New Roman" w:hAnsi="Arial" w:cs="Arial"/>
          <w:sz w:val="24"/>
          <w:szCs w:val="24"/>
          <w:lang w:eastAsia="es-419"/>
        </w:rPr>
        <w:t>opción dependiendo de la versión del sistema operativo, puesto que con esto descargas todo el software, mientras que en el primer caso para instalar debes estar conectado a Internet.</w:t>
      </w:r>
    </w:p>
    <w:p w:rsidR="00494B12" w:rsidRPr="00124C6D" w:rsidRDefault="00C54FAD" w:rsidP="00F21BE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t xml:space="preserve">Dar </w:t>
      </w:r>
      <w:r w:rsidR="00124C6D"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clic en el botón </w:t>
      </w:r>
      <w:r w:rsidR="00124C6D" w:rsidRPr="00C54FAD">
        <w:rPr>
          <w:rFonts w:ascii="Arial" w:eastAsia="Times New Roman" w:hAnsi="Arial" w:cs="Arial"/>
          <w:sz w:val="24"/>
          <w:szCs w:val="24"/>
          <w:lang w:eastAsia="es-419"/>
        </w:rPr>
        <w:t>descarga.</w:t>
      </w:r>
    </w:p>
    <w:p w:rsidR="00E6679C" w:rsidRPr="00124C6D" w:rsidRDefault="00F62D6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DE31D53" wp14:editId="5CE8A030">
                <wp:simplePos x="0" y="0"/>
                <wp:positionH relativeFrom="column">
                  <wp:posOffset>1431290</wp:posOffset>
                </wp:positionH>
                <wp:positionV relativeFrom="paragraph">
                  <wp:posOffset>530860</wp:posOffset>
                </wp:positionV>
                <wp:extent cx="266700" cy="228600"/>
                <wp:effectExtent l="57150" t="38100" r="19050" b="114300"/>
                <wp:wrapNone/>
                <wp:docPr id="21" name="Flecha a la derecha con ban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6700" cy="228600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type w14:anchorId="2D45E52E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Flecha a la derecha con bandas 21" o:spid="_x0000_s1026" type="#_x0000_t93" style="position:absolute;margin-left:112.7pt;margin-top:41.8pt;width:21pt;height:18pt;rotation:180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" adj="12343" fillcolor="#3f3151 [1607]" strokecolor="#ffc000">
                <v:shadow on="t" color="black" opacity="22937f" origin=",.5" offset="0,.63889mm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35643A0" wp14:editId="7F6D4A6E">
                <wp:simplePos x="0" y="0"/>
                <wp:positionH relativeFrom="column">
                  <wp:posOffset>4431665</wp:posOffset>
                </wp:positionH>
                <wp:positionV relativeFrom="paragraph">
                  <wp:posOffset>1891030</wp:posOffset>
                </wp:positionV>
                <wp:extent cx="257175" cy="219075"/>
                <wp:effectExtent l="57150" t="38100" r="9525" b="123825"/>
                <wp:wrapNone/>
                <wp:docPr id="20" name="Flecha a la derecha con banda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19075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23BF70BE" id="Flecha a la derecha con bandas 20" o:spid="_x0000_s1026" type="#_x0000_t93" style="position:absolute;margin-left:348.95pt;margin-top:148.9pt;width:20.25pt;height:17.2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" adj="12400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C54FAD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1ECD6116" wp14:editId="48125E09">
            <wp:extent cx="5324475" cy="23907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08FD2B.tmp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5433" cy="23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CF" w:rsidRDefault="00E6679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Finalmente</w:t>
      </w:r>
      <w:r w:rsidR="00C90ECF"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mostrar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a</w:t>
      </w:r>
      <w:r w:rsidR="00C90ECF"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la opción de descargar a través de una cuenta de </w:t>
      </w:r>
      <w:r w:rsidR="0056156A" w:rsidRPr="00124C6D">
        <w:rPr>
          <w:rFonts w:ascii="Arial" w:eastAsia="Times New Roman" w:hAnsi="Arial" w:cs="Arial"/>
          <w:sz w:val="24"/>
          <w:szCs w:val="24"/>
          <w:lang w:eastAsia="es-419"/>
        </w:rPr>
        <w:t>Oracle</w:t>
      </w:r>
      <w:r w:rsidR="00C90ECF"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o a su vez si no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se</w:t>
      </w:r>
      <w:r w:rsidR="0056156A">
        <w:rPr>
          <w:rFonts w:ascii="Arial" w:eastAsia="Times New Roman" w:hAnsi="Arial" w:cs="Arial"/>
          <w:sz w:val="24"/>
          <w:szCs w:val="24"/>
          <w:lang w:eastAsia="es-419"/>
        </w:rPr>
        <w:t xml:space="preserve"> tiene 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una cuenta </w:t>
      </w:r>
      <w:r w:rsidR="00C90ECF" w:rsidRPr="00124C6D">
        <w:rPr>
          <w:rFonts w:ascii="Arial" w:eastAsia="Times New Roman" w:hAnsi="Arial" w:cs="Arial"/>
          <w:sz w:val="24"/>
          <w:szCs w:val="24"/>
          <w:lang w:eastAsia="es-419"/>
        </w:rPr>
        <w:t>va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a pedir que la cree, pero también ofrece</w:t>
      </w:r>
      <w:r w:rsidR="0056156A">
        <w:rPr>
          <w:rFonts w:ascii="Arial" w:eastAsia="Times New Roman" w:hAnsi="Arial" w:cs="Arial"/>
          <w:sz w:val="24"/>
          <w:szCs w:val="24"/>
          <w:lang w:eastAsia="es-419"/>
        </w:rPr>
        <w:t xml:space="preserve"> la </w:t>
      </w:r>
      <w:r w:rsidR="00C90ECF"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opción de empezar la descarga sin crear ni utilizar una cuenta </w:t>
      </w:r>
      <w:r w:rsidR="0056156A" w:rsidRPr="00124C6D">
        <w:rPr>
          <w:rFonts w:ascii="Arial" w:eastAsia="Times New Roman" w:hAnsi="Arial" w:cs="Arial"/>
          <w:sz w:val="24"/>
          <w:szCs w:val="24"/>
          <w:lang w:eastAsia="es-419"/>
        </w:rPr>
        <w:t>Oracle</w:t>
      </w:r>
      <w:r w:rsidR="00C90ECF" w:rsidRPr="00124C6D">
        <w:rPr>
          <w:rFonts w:ascii="Arial" w:eastAsia="Times New Roman" w:hAnsi="Arial" w:cs="Arial"/>
          <w:sz w:val="24"/>
          <w:szCs w:val="24"/>
          <w:lang w:eastAsia="es-419"/>
        </w:rPr>
        <w:t>, eliges la última opción.</w:t>
      </w:r>
    </w:p>
    <w:p w:rsidR="001619AC" w:rsidRDefault="001619A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1619AC" w:rsidRDefault="0056156A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3AE5F55" wp14:editId="538BEE1C">
                <wp:simplePos x="0" y="0"/>
                <wp:positionH relativeFrom="page">
                  <wp:posOffset>3647440</wp:posOffset>
                </wp:positionH>
                <wp:positionV relativeFrom="paragraph">
                  <wp:posOffset>1968500</wp:posOffset>
                </wp:positionV>
                <wp:extent cx="257175" cy="200025"/>
                <wp:effectExtent l="57150" t="38100" r="9525" b="104775"/>
                <wp:wrapNone/>
                <wp:docPr id="75" name="Flecha a la derecha con banda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7175" cy="200025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75880CF2" id="Flecha a la derecha con bandas 75" o:spid="_x0000_s1026" type="#_x0000_t93" style="position:absolute;margin-left:287.2pt;margin-top:155pt;width:20.25pt;height:15.75pt;rotation:180;z-index:25194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" adj="13200" fillcolor="#3f3151 [1607]" strokecolor="#ffc000">
                <v:shadow on="t" color="black" opacity="22937f" origin=",.5" offset="0,.63889mm"/>
                <w10:wrap anchorx="page"/>
              </v:shape>
            </w:pict>
          </mc:Fallback>
        </mc:AlternateContent>
      </w:r>
      <w:r w:rsidR="00C54FAD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3A3A84C9" wp14:editId="7204D9F9">
            <wp:extent cx="5306060" cy="2171700"/>
            <wp:effectExtent l="0" t="0" r="889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708A2AC.tmp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D6C" w:rsidRDefault="00F62D6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t>Iniciamos paso a paso la instalación de MYSQL Workbench 8.0 CE</w:t>
      </w:r>
    </w:p>
    <w:p w:rsidR="0056156A" w:rsidRDefault="00F62D6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F2B262F" wp14:editId="7564B54F">
                <wp:simplePos x="0" y="0"/>
                <wp:positionH relativeFrom="margin">
                  <wp:posOffset>2688590</wp:posOffset>
                </wp:positionH>
                <wp:positionV relativeFrom="paragraph">
                  <wp:posOffset>1840865</wp:posOffset>
                </wp:positionV>
                <wp:extent cx="285750" cy="200025"/>
                <wp:effectExtent l="57150" t="38100" r="19050" b="104775"/>
                <wp:wrapNone/>
                <wp:docPr id="78" name="Flecha a la derecha con banda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0025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521D3F3A" id="Flecha a la derecha con bandas 78" o:spid="_x0000_s1026" type="#_x0000_t93" style="position:absolute;margin-left:211.7pt;margin-top:144.95pt;width:22.5pt;height:15.75pt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" adj="14040" fillcolor="#3f3151 [1607]" strokecolor="#ffc000"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56156A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338C888B" wp14:editId="315F0541">
            <wp:extent cx="5000163" cy="201930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7088258.tmp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057" cy="20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6A" w:rsidRDefault="00F62D6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t>En este caso seleccionamos Next.</w:t>
      </w:r>
    </w:p>
    <w:p w:rsidR="0056156A" w:rsidRDefault="00F62D6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5595067" wp14:editId="6E6E4553">
                <wp:simplePos x="0" y="0"/>
                <wp:positionH relativeFrom="column">
                  <wp:posOffset>2793683</wp:posOffset>
                </wp:positionH>
                <wp:positionV relativeFrom="paragraph">
                  <wp:posOffset>1074738</wp:posOffset>
                </wp:positionV>
                <wp:extent cx="238122" cy="161926"/>
                <wp:effectExtent l="56832" t="19368" r="47943" b="86042"/>
                <wp:wrapNone/>
                <wp:docPr id="84" name="Flecha a la derecha con banda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122" cy="161926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21022CF8" id="Flecha a la derecha con bandas 84" o:spid="_x0000_s1026" type="#_x0000_t93" style="position:absolute;margin-left:220pt;margin-top:84.65pt;width:18.75pt;height:12.75pt;rotation:90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" adj="14256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56156A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17666D0D" wp14:editId="4F7254C7">
            <wp:extent cx="4200525" cy="1476375"/>
            <wp:effectExtent l="0" t="0" r="9525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7087E7C.tmp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8" cy="147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D6C" w:rsidRDefault="00F62D6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t>Esperamos que finalice la instalación.</w:t>
      </w:r>
    </w:p>
    <w:p w:rsidR="00F62D6C" w:rsidRDefault="00F62D6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702B33F3" wp14:editId="4474F36E">
            <wp:extent cx="4800600" cy="1714500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7088A41.tmp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5" cy="171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D6C" w:rsidRDefault="00F62D6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F62D6C" w:rsidRDefault="00F62D6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F62D6C" w:rsidRDefault="00F62D6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F62D6C" w:rsidRDefault="00F62D6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BD6476" w:rsidRDefault="00BD6476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F62D6C" w:rsidRDefault="00F62D6C" w:rsidP="00124C6D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036E2" w:rsidRDefault="006036E2" w:rsidP="006036E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90AA9" w:rsidRPr="00BD6476" w:rsidRDefault="00BD6476" w:rsidP="00BD6476">
      <w:pPr>
        <w:pStyle w:val="Ttulo1"/>
        <w:jc w:val="both"/>
        <w:rPr>
          <w:rFonts w:ascii="Arial" w:hAnsi="Arial"/>
          <w:sz w:val="24"/>
        </w:rPr>
      </w:pPr>
      <w:bookmarkStart w:id="11" w:name="_Toc3231285"/>
      <w:bookmarkStart w:id="12" w:name="_Toc3655639"/>
      <w:r w:rsidRPr="00BD6476">
        <w:rPr>
          <w:rFonts w:ascii="Arial" w:hAnsi="Arial"/>
          <w:sz w:val="24"/>
        </w:rPr>
        <w:lastRenderedPageBreak/>
        <w:t>CREAR la</w:t>
      </w:r>
      <w:r w:rsidR="00690AA9" w:rsidRPr="00BD6476">
        <w:rPr>
          <w:rFonts w:ascii="Arial" w:hAnsi="Arial"/>
          <w:sz w:val="24"/>
        </w:rPr>
        <w:t xml:space="preserve"> CONEXION EN MYSQL</w:t>
      </w:r>
      <w:bookmarkEnd w:id="11"/>
      <w:bookmarkEnd w:id="12"/>
    </w:p>
    <w:p w:rsidR="00690AA9" w:rsidRPr="00124C6D" w:rsidRDefault="00690AA9" w:rsidP="00F21BE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t>Como indica la imagen se debe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seguir los pasos en secuencia, lo primero que </w:t>
      </w:r>
      <w:r>
        <w:rPr>
          <w:rFonts w:ascii="Arial" w:eastAsia="Times New Roman" w:hAnsi="Arial" w:cs="Arial"/>
          <w:sz w:val="24"/>
          <w:szCs w:val="24"/>
          <w:lang w:eastAsia="es-419"/>
        </w:rPr>
        <w:t>se hace</w:t>
      </w:r>
      <w:r w:rsidR="00EA4853">
        <w:rPr>
          <w:rFonts w:ascii="Arial" w:eastAsia="Times New Roman" w:hAnsi="Arial" w:cs="Arial"/>
          <w:sz w:val="24"/>
          <w:szCs w:val="24"/>
          <w:lang w:eastAsia="es-419"/>
        </w:rPr>
        <w:t xml:space="preserve"> es ir al bloque MY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SQL Connections y añadir una nueva conexión en el </w:t>
      </w:r>
      <w:bookmarkStart w:id="13" w:name="_GoBack"/>
      <w:r w:rsidRPr="00124C6D">
        <w:rPr>
          <w:rFonts w:ascii="Arial" w:eastAsia="Times New Roman" w:hAnsi="Arial" w:cs="Arial"/>
          <w:sz w:val="24"/>
          <w:szCs w:val="24"/>
          <w:lang w:eastAsia="es-419"/>
        </w:rPr>
        <w:t>icono (+), luego dar un nombre a la conexión que es el paso 2.</w:t>
      </w:r>
    </w:p>
    <w:bookmarkEnd w:id="13"/>
    <w:p w:rsidR="00690AA9" w:rsidRPr="00124C6D" w:rsidRDefault="00690AA9" w:rsidP="00F21BE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t>Hay tres campos que no van a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cambiar, el primero es el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Hostname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, que es el que crea la instalación por defecto, además el campo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Port 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también se queda como está, el campo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Username</w:t>
      </w:r>
      <w:r>
        <w:rPr>
          <w:rFonts w:ascii="Arial" w:eastAsia="Times New Roman" w:hAnsi="Arial" w:cs="Arial"/>
          <w:sz w:val="24"/>
          <w:szCs w:val="24"/>
          <w:lang w:eastAsia="es-419"/>
        </w:rPr>
        <w:t>, este campo se puede cambiar si quisiera conectar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con otro usuario, por último, el campo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Default Schema</w:t>
      </w:r>
      <w:r>
        <w:rPr>
          <w:rFonts w:ascii="Arial" w:eastAsia="Times New Roman" w:hAnsi="Arial" w:cs="Arial"/>
          <w:sz w:val="24"/>
          <w:szCs w:val="24"/>
          <w:lang w:eastAsia="es-419"/>
        </w:rPr>
        <w:t> puede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poner a la bas</w:t>
      </w:r>
      <w:r>
        <w:rPr>
          <w:rFonts w:ascii="Arial" w:eastAsia="Times New Roman" w:hAnsi="Arial" w:cs="Arial"/>
          <w:sz w:val="24"/>
          <w:szCs w:val="24"/>
          <w:lang w:eastAsia="es-419"/>
        </w:rPr>
        <w:t>e de datos que desea conectar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, en este caso como</w:t>
      </w:r>
      <w:r>
        <w:rPr>
          <w:rFonts w:ascii="Arial" w:eastAsia="Times New Roman" w:hAnsi="Arial" w:cs="Arial"/>
          <w:sz w:val="24"/>
          <w:szCs w:val="24"/>
          <w:lang w:eastAsia="es-419"/>
        </w:rPr>
        <w:t xml:space="preserve"> es la primera conexión se deja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en blanco.</w:t>
      </w:r>
    </w:p>
    <w:p w:rsidR="00690AA9" w:rsidRPr="00124C6D" w:rsidRDefault="00690AA9" w:rsidP="00F21BE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t>Debe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hacer un test de la conexión para saber si está</w:t>
      </w:r>
      <w:r>
        <w:rPr>
          <w:rFonts w:ascii="Arial" w:eastAsia="Times New Roman" w:hAnsi="Arial" w:cs="Arial"/>
          <w:sz w:val="24"/>
          <w:szCs w:val="24"/>
          <w:lang w:eastAsia="es-419"/>
        </w:rPr>
        <w:t xml:space="preserve"> todo bien, para esto también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pedirá la clave para el usuario que este caso es el usuario root.</w:t>
      </w:r>
    </w:p>
    <w:p w:rsidR="006036E2" w:rsidRDefault="006036E2" w:rsidP="006036E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036E2" w:rsidRDefault="00690AA9" w:rsidP="006036E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55AB8A11" wp14:editId="30DC967A">
            <wp:extent cx="5576882" cy="2651125"/>
            <wp:effectExtent l="0" t="0" r="508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AD499F7.tmp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5911" cy="265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A9" w:rsidRDefault="00690AA9" w:rsidP="006036E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90AA9" w:rsidRDefault="00690AA9" w:rsidP="006036E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19859A2B" wp14:editId="357820EA">
            <wp:extent cx="2800741" cy="1495634"/>
            <wp:effectExtent l="0" t="0" r="0" b="9525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Captura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A9" w:rsidRDefault="00690AA9" w:rsidP="006036E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90AA9" w:rsidRDefault="00690AA9" w:rsidP="006036E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90AA9" w:rsidRPr="00124C6D" w:rsidRDefault="00690AA9" w:rsidP="00690AA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lastRenderedPageBreak/>
        <w:t>Finalmente, si todo está bien debe aparecer una imagen como la siguiente, caso contrario revisa si están llenos correctamente los campos de clave o usuario.</w:t>
      </w:r>
    </w:p>
    <w:p w:rsidR="00690AA9" w:rsidRDefault="004C2FFB" w:rsidP="00690AA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noProof/>
          <w:lang w:val="es-ES" w:eastAsia="es-ES"/>
        </w:rPr>
        <w:drawing>
          <wp:inline distT="0" distB="0" distL="0" distR="0" wp14:anchorId="5C937AD0" wp14:editId="20DB542F">
            <wp:extent cx="3752850" cy="25622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7CA49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AA9" w:rsidRPr="00BE1DA9">
        <w:rPr>
          <w:noProof/>
          <w:lang w:val="es-419" w:eastAsia="es-419"/>
        </w:rPr>
        <w:t xml:space="preserve"> </w:t>
      </w:r>
    </w:p>
    <w:p w:rsidR="00690AA9" w:rsidRPr="00124C6D" w:rsidRDefault="00690AA9" w:rsidP="00690AA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t>Para finalizar damos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clic en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OK</w:t>
      </w:r>
      <w:r>
        <w:rPr>
          <w:rFonts w:ascii="Arial" w:eastAsia="Times New Roman" w:hAnsi="Arial" w:cs="Arial"/>
          <w:sz w:val="24"/>
          <w:szCs w:val="24"/>
          <w:lang w:eastAsia="es-419"/>
        </w:rPr>
        <w:t>.</w:t>
      </w:r>
    </w:p>
    <w:p w:rsidR="00690AA9" w:rsidRPr="00124C6D" w:rsidRDefault="00690AA9" w:rsidP="00690AA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90AA9" w:rsidRPr="00BD6476" w:rsidRDefault="00690AA9" w:rsidP="00BD6476">
      <w:pPr>
        <w:pStyle w:val="Ttulo1"/>
        <w:jc w:val="both"/>
        <w:rPr>
          <w:rFonts w:ascii="Arial" w:hAnsi="Arial"/>
          <w:sz w:val="24"/>
        </w:rPr>
      </w:pPr>
      <w:bookmarkStart w:id="14" w:name="_Toc3231286"/>
      <w:bookmarkStart w:id="15" w:name="_Toc3655640"/>
      <w:r w:rsidRPr="00BD6476">
        <w:rPr>
          <w:rFonts w:ascii="Arial" w:hAnsi="Arial"/>
          <w:sz w:val="24"/>
        </w:rPr>
        <w:t>PROBAR CONEXION</w:t>
      </w:r>
      <w:bookmarkEnd w:id="14"/>
      <w:bookmarkEnd w:id="15"/>
    </w:p>
    <w:p w:rsidR="00690AA9" w:rsidRPr="00124C6D" w:rsidRDefault="00690AA9" w:rsidP="00690AA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t>Se procede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probar la co</w:t>
      </w:r>
      <w:r>
        <w:rPr>
          <w:rFonts w:ascii="Arial" w:eastAsia="Times New Roman" w:hAnsi="Arial" w:cs="Arial"/>
          <w:sz w:val="24"/>
          <w:szCs w:val="24"/>
          <w:lang w:eastAsia="es-419"/>
        </w:rPr>
        <w:t>nexión creada para lo cual debe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seguir las imágenes </w:t>
      </w:r>
      <w:r>
        <w:rPr>
          <w:rFonts w:ascii="Arial" w:eastAsia="Times New Roman" w:hAnsi="Arial" w:cs="Arial"/>
          <w:sz w:val="24"/>
          <w:szCs w:val="24"/>
          <w:lang w:eastAsia="es-419"/>
        </w:rPr>
        <w:t>que se muestran a continuación.</w:t>
      </w:r>
    </w:p>
    <w:p w:rsidR="00690AA9" w:rsidRDefault="004F74EA" w:rsidP="00690AA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193941A7" wp14:editId="44986E72">
            <wp:extent cx="2400635" cy="1000265"/>
            <wp:effectExtent l="0" t="0" r="0" b="952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fg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A9" w:rsidRDefault="00690AA9" w:rsidP="00690AA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t xml:space="preserve">Por motivos de seguridad 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pedirá la contraseña nuevamente:</w:t>
      </w:r>
    </w:p>
    <w:p w:rsidR="00690AA9" w:rsidRPr="00124C6D" w:rsidRDefault="00690AA9" w:rsidP="00690AA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90AA9" w:rsidRPr="00124C6D" w:rsidRDefault="00C3473F" w:rsidP="00690AA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26D1EFE5" wp14:editId="5EECEDEB">
            <wp:extent cx="4105848" cy="1905266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7C10BF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A9" w:rsidRPr="00124C6D" w:rsidRDefault="00690AA9" w:rsidP="00690AA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90AA9" w:rsidRPr="00124C6D" w:rsidRDefault="00690AA9" w:rsidP="00690AA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t xml:space="preserve">Por último, 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mostrará la siguiente interfaz:</w:t>
      </w:r>
    </w:p>
    <w:p w:rsidR="00690AA9" w:rsidRDefault="004F74EA" w:rsidP="00690AA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42704662" wp14:editId="6848FAA9">
            <wp:extent cx="5305991" cy="2602488"/>
            <wp:effectExtent l="0" t="0" r="9525" b="762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AD4A23A.tmp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9246" cy="26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76" w:rsidRPr="00124C6D" w:rsidRDefault="00BD6476" w:rsidP="00690AA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90AA9" w:rsidRPr="00BD6476" w:rsidRDefault="00690AA9" w:rsidP="00BD6476">
      <w:pPr>
        <w:pStyle w:val="Ttulo1"/>
        <w:jc w:val="both"/>
        <w:rPr>
          <w:sz w:val="24"/>
        </w:rPr>
      </w:pPr>
      <w:bookmarkStart w:id="16" w:name="_Toc3231287"/>
      <w:bookmarkStart w:id="17" w:name="_Toc3655641"/>
      <w:r w:rsidRPr="00BD6476">
        <w:rPr>
          <w:sz w:val="24"/>
        </w:rPr>
        <w:t>INSTALACION DE</w:t>
      </w:r>
      <w:r w:rsidR="00BD6476" w:rsidRPr="00BD6476">
        <w:rPr>
          <w:sz w:val="24"/>
        </w:rPr>
        <w:t xml:space="preserve"> LA</w:t>
      </w:r>
      <w:r w:rsidRPr="00BD6476">
        <w:rPr>
          <w:sz w:val="24"/>
        </w:rPr>
        <w:t xml:space="preserve"> BASES DE DATOS</w:t>
      </w:r>
      <w:bookmarkEnd w:id="16"/>
      <w:bookmarkEnd w:id="17"/>
    </w:p>
    <w:p w:rsidR="00690AA9" w:rsidRPr="00124C6D" w:rsidRDefault="00690AA9" w:rsidP="00690AA9">
      <w:pPr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Ingresamos a MSQ</w:t>
      </w:r>
      <w:r>
        <w:rPr>
          <w:rFonts w:ascii="Arial" w:eastAsia="Times New Roman" w:hAnsi="Arial" w:cs="Arial"/>
          <w:sz w:val="24"/>
          <w:szCs w:val="24"/>
          <w:lang w:eastAsia="es-419"/>
        </w:rPr>
        <w:t xml:space="preserve">L 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WORKBEANCH y seleccionamos SQL open tal como se muestra en la imagen.</w:t>
      </w:r>
    </w:p>
    <w:p w:rsidR="00690AA9" w:rsidRPr="00124C6D" w:rsidRDefault="003937EC" w:rsidP="00690AA9">
      <w:pPr>
        <w:jc w:val="both"/>
        <w:rPr>
          <w:rFonts w:ascii="Arial" w:eastAsia="Times New Roman" w:hAnsi="Arial" w:cs="Arial"/>
          <w:b/>
          <w:sz w:val="24"/>
          <w:szCs w:val="24"/>
          <w:lang w:eastAsia="es-419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2C51629" wp14:editId="6DF00AE4">
                <wp:simplePos x="0" y="0"/>
                <wp:positionH relativeFrom="column">
                  <wp:posOffset>151448</wp:posOffset>
                </wp:positionH>
                <wp:positionV relativeFrom="paragraph">
                  <wp:posOffset>429577</wp:posOffset>
                </wp:positionV>
                <wp:extent cx="206169" cy="257496"/>
                <wp:effectExtent l="50482" t="44768" r="16193" b="92392"/>
                <wp:wrapNone/>
                <wp:docPr id="200" name="Flecha a la derecha con bandas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6169" cy="257496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7520C1EF" id="Flecha a la derecha con bandas 200" o:spid="_x0000_s1026" type="#_x0000_t93" style="position:absolute;margin-left:11.95pt;margin-top:33.8pt;width:16.25pt;height:20.3pt;rotation:-90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" adj="10800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690AA9" w:rsidRPr="00124C6D">
        <w:rPr>
          <w:noProof/>
          <w:lang w:val="es-ES" w:eastAsia="es-ES"/>
        </w:rPr>
        <w:drawing>
          <wp:inline distT="0" distB="0" distL="0" distR="0" wp14:anchorId="2CDED187" wp14:editId="7B18F5E4">
            <wp:extent cx="5324475" cy="1819275"/>
            <wp:effectExtent l="0" t="0" r="9525" b="952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25564" b="65183"/>
                    <a:stretch/>
                  </pic:blipFill>
                  <pic:spPr bwMode="auto">
                    <a:xfrm>
                      <a:off x="0" y="0"/>
                      <a:ext cx="532447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AA9" w:rsidRPr="00124C6D" w:rsidRDefault="00690AA9" w:rsidP="00690AA9">
      <w:pPr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Buscamos el script de la base de datos y la seleccionamos y después damos clic en abrir.</w:t>
      </w:r>
    </w:p>
    <w:p w:rsidR="00690AA9" w:rsidRPr="00124C6D" w:rsidRDefault="00690AA9" w:rsidP="00690AA9">
      <w:pPr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90AA9" w:rsidRPr="00124C6D" w:rsidRDefault="00D70F74" w:rsidP="00690AA9">
      <w:pPr>
        <w:jc w:val="both"/>
        <w:rPr>
          <w:rFonts w:ascii="Arial" w:eastAsia="Times New Roman" w:hAnsi="Arial" w:cs="Arial"/>
          <w:b/>
          <w:sz w:val="24"/>
          <w:szCs w:val="24"/>
          <w:lang w:eastAsia="es-419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79E2178" wp14:editId="5876B2F6">
                <wp:simplePos x="0" y="0"/>
                <wp:positionH relativeFrom="column">
                  <wp:posOffset>2117090</wp:posOffset>
                </wp:positionH>
                <wp:positionV relativeFrom="paragraph">
                  <wp:posOffset>300990</wp:posOffset>
                </wp:positionV>
                <wp:extent cx="232566" cy="200087"/>
                <wp:effectExtent l="57150" t="57150" r="0" b="104775"/>
                <wp:wrapNone/>
                <wp:docPr id="30" name="Flecha a la derecha con ban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49538">
                          <a:off x="0" y="0"/>
                          <a:ext cx="232566" cy="200087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9F9B9" id="Flecha a la derecha con bandas 30" o:spid="_x0000_s1026" type="#_x0000_t93" style="position:absolute;margin-left:166.7pt;margin-top:23.7pt;width:18.3pt;height:15.75pt;rotation:11632135fd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" adj="12308" fillcolor="#3f3151 [1607]" strokecolor="#ffc000"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CBC7450" wp14:editId="44C6FEF3">
                <wp:simplePos x="0" y="0"/>
                <wp:positionH relativeFrom="column">
                  <wp:posOffset>-130810</wp:posOffset>
                </wp:positionH>
                <wp:positionV relativeFrom="paragraph">
                  <wp:posOffset>1273175</wp:posOffset>
                </wp:positionV>
                <wp:extent cx="304800" cy="257175"/>
                <wp:effectExtent l="57150" t="38100" r="0" b="123825"/>
                <wp:wrapNone/>
                <wp:docPr id="29" name="Flecha a la derecha con ban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57175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817D3" id="Flecha a la derecha con bandas 29" o:spid="_x0000_s1026" type="#_x0000_t93" style="position:absolute;margin-left:-10.3pt;margin-top:100.25pt;width:24pt;height:20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" adj="12488" fillcolor="#3f3151 [1607]" strokecolor="#ffc000">
                <v:shadow on="t" color="black" opacity="22937f" origin=",.5" offset="0,.63889mm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sz w:val="24"/>
          <w:szCs w:val="24"/>
          <w:lang w:val="es-ES" w:eastAsia="es-ES"/>
        </w:rPr>
        <w:drawing>
          <wp:inline distT="0" distB="0" distL="0" distR="0" wp14:anchorId="212F7A9C" wp14:editId="357F6D57">
            <wp:extent cx="4657725" cy="20764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7CC4B0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74" w:rsidRPr="00124C6D" w:rsidRDefault="00690AA9" w:rsidP="00690AA9">
      <w:pPr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Se abrirá el script y damos clic en el</w:t>
      </w:r>
      <w:r>
        <w:rPr>
          <w:rFonts w:ascii="Arial" w:eastAsia="Times New Roman" w:hAnsi="Arial" w:cs="Arial"/>
          <w:sz w:val="24"/>
          <w:szCs w:val="24"/>
          <w:lang w:eastAsia="es-419"/>
        </w:rPr>
        <w:t xml:space="preserve"> icono con forma de rayo para que empiece a ejecutarse</w:t>
      </w:r>
    </w:p>
    <w:p w:rsidR="00690AA9" w:rsidRPr="00124C6D" w:rsidRDefault="00D70F74" w:rsidP="00690AA9">
      <w:pPr>
        <w:jc w:val="both"/>
        <w:rPr>
          <w:rFonts w:ascii="Arial" w:eastAsia="Times New Roman" w:hAnsi="Arial" w:cs="Arial"/>
          <w:b/>
          <w:sz w:val="24"/>
          <w:szCs w:val="24"/>
          <w:lang w:eastAsia="es-419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492850F" wp14:editId="34078437">
                <wp:simplePos x="0" y="0"/>
                <wp:positionH relativeFrom="column">
                  <wp:posOffset>4145914</wp:posOffset>
                </wp:positionH>
                <wp:positionV relativeFrom="paragraph">
                  <wp:posOffset>532765</wp:posOffset>
                </wp:positionV>
                <wp:extent cx="238125" cy="219075"/>
                <wp:effectExtent l="47625" t="28575" r="38100" b="95250"/>
                <wp:wrapNone/>
                <wp:docPr id="33" name="Flecha a la derecha con ban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125" cy="219075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01239" id="Flecha a la derecha con bandas 33" o:spid="_x0000_s1026" type="#_x0000_t93" style="position:absolute;margin-left:326.45pt;margin-top:41.95pt;width:18.75pt;height:17.25pt;rotation:90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" adj="11664" fillcolor="#3f3151 [1607]" strokecolor="#ffc000"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1F67FDE3" wp14:editId="7383A103">
                <wp:simplePos x="0" y="0"/>
                <wp:positionH relativeFrom="column">
                  <wp:posOffset>502602</wp:posOffset>
                </wp:positionH>
                <wp:positionV relativeFrom="paragraph">
                  <wp:posOffset>333693</wp:posOffset>
                </wp:positionV>
                <wp:extent cx="203835" cy="232410"/>
                <wp:effectExtent l="61913" t="33337" r="10477" b="86678"/>
                <wp:wrapNone/>
                <wp:docPr id="32" name="Flecha a la derecha con ban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3835" cy="232410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4BAA8" id="Flecha a la derecha con bandas 32" o:spid="_x0000_s1026" type="#_x0000_t93" style="position:absolute;margin-left:39.55pt;margin-top:26.3pt;width:16.05pt;height:18.3pt;rotation:-90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" adj="10800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690AA9" w:rsidRPr="00124C6D">
        <w:rPr>
          <w:noProof/>
          <w:lang w:val="es-ES" w:eastAsia="es-ES"/>
        </w:rPr>
        <w:drawing>
          <wp:inline distT="0" distB="0" distL="0" distR="0" wp14:anchorId="1BC4EF19" wp14:editId="6D15410F">
            <wp:extent cx="5400040" cy="2779395"/>
            <wp:effectExtent l="0" t="0" r="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A9" w:rsidRPr="00124C6D" w:rsidRDefault="00690AA9" w:rsidP="00690AA9">
      <w:pPr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Debe aparecer como se muestra en la imagen, de esta forma ya estará instalado la base de datos del programa.</w:t>
      </w:r>
    </w:p>
    <w:p w:rsidR="000C35A8" w:rsidRDefault="000C35A8" w:rsidP="00690AA9">
      <w:pPr>
        <w:jc w:val="both"/>
        <w:rPr>
          <w:rFonts w:ascii="Arial" w:eastAsia="Times New Roman" w:hAnsi="Arial" w:cs="Arial"/>
          <w:b/>
          <w:sz w:val="24"/>
          <w:szCs w:val="24"/>
          <w:lang w:eastAsia="es-419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36DD861" wp14:editId="0812EBDD">
                <wp:simplePos x="0" y="0"/>
                <wp:positionH relativeFrom="column">
                  <wp:posOffset>926465</wp:posOffset>
                </wp:positionH>
                <wp:positionV relativeFrom="paragraph">
                  <wp:posOffset>1454150</wp:posOffset>
                </wp:positionV>
                <wp:extent cx="247650" cy="257175"/>
                <wp:effectExtent l="57150" t="38100" r="0" b="104775"/>
                <wp:wrapNone/>
                <wp:docPr id="37" name="Flecha a la derecha con ban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47650" cy="257175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60421" id="Flecha a la derecha con bandas 37" o:spid="_x0000_s1026" type="#_x0000_t93" style="position:absolute;margin-left:72.95pt;margin-top:114.5pt;width:19.5pt;height:20.25pt;rotation:180;flip:y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" adj="10800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Pr="00124C6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8EF42F8" wp14:editId="6DE8FB15">
                <wp:simplePos x="0" y="0"/>
                <wp:positionH relativeFrom="column">
                  <wp:posOffset>12064</wp:posOffset>
                </wp:positionH>
                <wp:positionV relativeFrom="paragraph">
                  <wp:posOffset>368300</wp:posOffset>
                </wp:positionV>
                <wp:extent cx="885825" cy="1390650"/>
                <wp:effectExtent l="57150" t="19050" r="85725" b="952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139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2F427" id="Rectángulo 56" o:spid="_x0000_s1026" style="position:absolute;margin-left:.95pt;margin-top:29pt;width:69.75pt;height:109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" filled="f" strokecolor="black [3213]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1DF5506A" wp14:editId="671AA8AE">
            <wp:extent cx="5306060" cy="2766060"/>
            <wp:effectExtent l="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7CBAF9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A8" w:rsidRDefault="000C35A8" w:rsidP="00690AA9">
      <w:pPr>
        <w:jc w:val="both"/>
        <w:rPr>
          <w:rFonts w:ascii="Arial" w:eastAsia="Times New Roman" w:hAnsi="Arial" w:cs="Arial"/>
          <w:b/>
          <w:sz w:val="24"/>
          <w:szCs w:val="24"/>
          <w:lang w:eastAsia="es-419"/>
        </w:rPr>
      </w:pPr>
    </w:p>
    <w:p w:rsidR="00690AA9" w:rsidRPr="00BD6476" w:rsidRDefault="00690AA9" w:rsidP="00BD6476">
      <w:pPr>
        <w:pStyle w:val="Ttulo1"/>
        <w:jc w:val="both"/>
        <w:rPr>
          <w:lang w:eastAsia="es-419"/>
        </w:rPr>
      </w:pPr>
      <w:bookmarkStart w:id="18" w:name="_Toc3231288"/>
      <w:bookmarkStart w:id="19" w:name="_Toc3655642"/>
      <w:r w:rsidRPr="00BD6476">
        <w:rPr>
          <w:lang w:eastAsia="es-419"/>
        </w:rPr>
        <w:t>INSTALACION DE JDK</w:t>
      </w:r>
      <w:bookmarkEnd w:id="18"/>
      <w:bookmarkEnd w:id="19"/>
    </w:p>
    <w:p w:rsidR="00690AA9" w:rsidRDefault="00690AA9" w:rsidP="00690AA9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sz w:val="24"/>
          <w:szCs w:val="24"/>
          <w:lang w:eastAsia="es-419"/>
        </w:rPr>
        <w:t>A</w:t>
      </w:r>
      <w:r w:rsidRPr="00817FFD">
        <w:rPr>
          <w:rFonts w:ascii="Arial" w:eastAsia="Times New Roman" w:hAnsi="Arial" w:cs="Arial"/>
          <w:sz w:val="24"/>
          <w:szCs w:val="24"/>
          <w:lang w:eastAsia="es-419"/>
        </w:rPr>
        <w:t>ntes de instalar tomcat debemos tener instalado el java</w:t>
      </w:r>
      <w:r>
        <w:rPr>
          <w:rFonts w:ascii="Arial" w:eastAsia="Times New Roman" w:hAnsi="Arial" w:cs="Arial"/>
          <w:sz w:val="24"/>
          <w:szCs w:val="24"/>
          <w:lang w:eastAsia="es-419"/>
        </w:rPr>
        <w:t xml:space="preserve"> developmept kit. Lo descargamos </w:t>
      </w:r>
      <w:r w:rsidRPr="00817FFD">
        <w:rPr>
          <w:rFonts w:ascii="Arial" w:eastAsia="Times New Roman" w:hAnsi="Arial" w:cs="Arial"/>
          <w:sz w:val="24"/>
          <w:szCs w:val="24"/>
          <w:lang w:eastAsia="es-419"/>
        </w:rPr>
        <w:t xml:space="preserve">de la siguiente dirección: </w:t>
      </w:r>
    </w:p>
    <w:p w:rsidR="00690AA9" w:rsidRPr="00BD6476" w:rsidRDefault="00690AA9" w:rsidP="00690AA9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BD6476">
        <w:rPr>
          <w:rFonts w:ascii="Arial" w:eastAsia="Times New Roman" w:hAnsi="Arial" w:cs="Arial"/>
          <w:sz w:val="24"/>
          <w:szCs w:val="24"/>
          <w:lang w:eastAsia="es-419"/>
        </w:rPr>
        <w:lastRenderedPageBreak/>
        <w:t>“</w:t>
      </w:r>
      <w:hyperlink r:id="rId42" w:tgtFrame="_blank" w:history="1">
        <w:r w:rsidRPr="00BD6476">
          <w:rPr>
            <w:rFonts w:ascii="Arial" w:eastAsia="Times New Roman" w:hAnsi="Arial" w:cs="Arial"/>
            <w:bCs/>
            <w:sz w:val="24"/>
            <w:szCs w:val="24"/>
            <w:u w:val="single"/>
            <w:lang w:eastAsia="es-419"/>
          </w:rPr>
          <w:t>http://www.oracle.com/technetwork/java/javase/downloads/jdk8-downloads-2133151.html</w:t>
        </w:r>
      </w:hyperlink>
      <w:r w:rsidRPr="00BD6476">
        <w:rPr>
          <w:rFonts w:ascii="Arial" w:eastAsia="Times New Roman" w:hAnsi="Arial" w:cs="Arial"/>
          <w:sz w:val="24"/>
          <w:szCs w:val="24"/>
          <w:lang w:eastAsia="es-419"/>
        </w:rPr>
        <w:t>”.</w:t>
      </w:r>
    </w:p>
    <w:p w:rsidR="00690AA9" w:rsidRPr="00124C6D" w:rsidRDefault="00C3473F" w:rsidP="00690AA9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4C60191" wp14:editId="3B36CFCC">
                <wp:simplePos x="0" y="0"/>
                <wp:positionH relativeFrom="column">
                  <wp:posOffset>4305935</wp:posOffset>
                </wp:positionH>
                <wp:positionV relativeFrom="paragraph">
                  <wp:posOffset>2264410</wp:posOffset>
                </wp:positionV>
                <wp:extent cx="250825" cy="281305"/>
                <wp:effectExtent l="57150" t="38100" r="0" b="99695"/>
                <wp:wrapNone/>
                <wp:docPr id="171" name="Flecha a la derecha con bandas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0825" cy="281305"/>
                        </a:xfrm>
                        <a:prstGeom prst="stripedRightArrow">
                          <a:avLst>
                            <a:gd name="adj1" fmla="val 50000"/>
                            <a:gd name="adj2" fmla="val 49932"/>
                          </a:avLst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080C6" id="Flecha a la derecha con bandas 171" o:spid="_x0000_s1026" type="#_x0000_t93" style="position:absolute;margin-left:339.05pt;margin-top:178.3pt;width:19.75pt;height:22.15pt;rotation:180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" adj="10815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4B47AC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40CEA0D2" wp14:editId="51FC7EB7">
            <wp:extent cx="5305475" cy="2558415"/>
            <wp:effectExtent l="0" t="0" r="9525" b="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AD496A2.tmp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9842" cy="256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A9" w:rsidRPr="00124C6D" w:rsidRDefault="00690AA9" w:rsidP="00690AA9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Una ver descargado debemos instalarlo.</w:t>
      </w:r>
    </w:p>
    <w:p w:rsidR="00690AA9" w:rsidRPr="00124C6D" w:rsidRDefault="00690AA9" w:rsidP="00690AA9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5E9617EF" wp14:editId="3F21036A">
            <wp:extent cx="5267325" cy="2590800"/>
            <wp:effectExtent l="0" t="0" r="9525" b="0"/>
            <wp:docPr id="4" name="Imagen 4" descr="Instalar jdk para instalar Apache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ar jdk para instalar Apache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A9" w:rsidRPr="00124C6D" w:rsidRDefault="00690AA9" w:rsidP="00690AA9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Estableceremos las dos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variables de entorno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. Hacemos clic en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Equipo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 con el botón derecho y después en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Propiedades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“,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Opciones avanzadas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“,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Variables de entorno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 y añadimos una nueva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JAVA_HOME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 en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Variables del sistema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 con el valor de la url donde está instalado el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jdk de Java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“: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C:\Program Files\Java\jdk1.8.0_151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“.</w:t>
      </w:r>
    </w:p>
    <w:p w:rsidR="00690AA9" w:rsidRPr="00124C6D" w:rsidRDefault="004B47AC" w:rsidP="00690AA9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08CE04F" wp14:editId="678618A1">
                <wp:simplePos x="0" y="0"/>
                <wp:positionH relativeFrom="margin">
                  <wp:posOffset>1945849</wp:posOffset>
                </wp:positionH>
                <wp:positionV relativeFrom="paragraph">
                  <wp:posOffset>4327385</wp:posOffset>
                </wp:positionV>
                <wp:extent cx="311409" cy="289072"/>
                <wp:effectExtent l="57150" t="38100" r="12700" b="92075"/>
                <wp:wrapNone/>
                <wp:docPr id="197" name="Flecha a la derecha con bandas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09" cy="289072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0D271E15" id="Flecha a la derecha con bandas 197" o:spid="_x0000_s1026" type="#_x0000_t93" style="position:absolute;margin-left:153.2pt;margin-top:340.75pt;width:24.5pt;height:22.7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" adj="11575" fillcolor="#3f3151 [1607]" strokecolor="#ffc000">
                <v:shadow on="t" color="black" opacity="22937f" origin=",.5" offset="0,.63889mm"/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1E6BC1EA" wp14:editId="26FAF74A">
                <wp:simplePos x="0" y="0"/>
                <wp:positionH relativeFrom="page">
                  <wp:align>center</wp:align>
                </wp:positionH>
                <wp:positionV relativeFrom="paragraph">
                  <wp:posOffset>2406067</wp:posOffset>
                </wp:positionV>
                <wp:extent cx="314240" cy="264856"/>
                <wp:effectExtent l="81597" t="32703" r="34608" b="91757"/>
                <wp:wrapNone/>
                <wp:docPr id="193" name="Flecha a la derecha con bandas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45229">
                          <a:off x="0" y="0"/>
                          <a:ext cx="314240" cy="264856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1072FCD5" id="Flecha a la derecha con bandas 193" o:spid="_x0000_s1026" type="#_x0000_t93" style="position:absolute;margin-left:0;margin-top:189.45pt;width:24.75pt;height:20.85pt;rotation:-6067291fd;z-index:2519920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" adj="12497" fillcolor="#3f3151 [1607]" strokecolor="#ffc000">
                <v:shadow on="t" color="black" opacity="22937f" origin=",.5" offset="0,.63889mm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4ED9E17" wp14:editId="2AD6816B">
                <wp:simplePos x="0" y="0"/>
                <wp:positionH relativeFrom="page">
                  <wp:posOffset>4172585</wp:posOffset>
                </wp:positionH>
                <wp:positionV relativeFrom="paragraph">
                  <wp:posOffset>1508760</wp:posOffset>
                </wp:positionV>
                <wp:extent cx="391868" cy="359771"/>
                <wp:effectExtent l="57150" t="38100" r="84455" b="97790"/>
                <wp:wrapNone/>
                <wp:docPr id="192" name="Flecha a la derecha con banda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91868" cy="359771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27AA7133" id="Flecha a la derecha con bandas 192" o:spid="_x0000_s1026" type="#_x0000_t93" style="position:absolute;margin-left:328.55pt;margin-top:118.8pt;width:30.85pt;height:28.35pt;rotation:180;z-index:25199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" adj="11685" fillcolor="#3f3151 [1607]" strokecolor="#ffc000">
                <v:shadow on="t" color="black" opacity="22937f" origin=",.5" offset="0,.63889mm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22FAE08" wp14:editId="7A34194F">
                <wp:simplePos x="0" y="0"/>
                <wp:positionH relativeFrom="page">
                  <wp:align>center</wp:align>
                </wp:positionH>
                <wp:positionV relativeFrom="paragraph">
                  <wp:posOffset>539755</wp:posOffset>
                </wp:positionV>
                <wp:extent cx="391868" cy="359771"/>
                <wp:effectExtent l="54293" t="2857" r="62547" b="100648"/>
                <wp:wrapNone/>
                <wp:docPr id="185" name="Flecha a la derecha con bandas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352271">
                          <a:off x="0" y="0"/>
                          <a:ext cx="391868" cy="359771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238A73A2" id="Flecha a la derecha con bandas 185" o:spid="_x0000_s1026" type="#_x0000_t93" style="position:absolute;margin-left:0;margin-top:42.5pt;width:30.85pt;height:28.35pt;rotation:-7916453fd;z-index:25198796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" adj="11685" fillcolor="#3f3151 [1607]" strokecolor="#ffc000">
                <v:shadow on="t" color="black" opacity="22937f" origin=",.5" offset="0,.63889mm"/>
                <w10:wrap anchorx="page"/>
              </v:shape>
            </w:pict>
          </mc:Fallback>
        </mc:AlternateContent>
      </w:r>
      <w:r w:rsidR="00690AA9" w:rsidRPr="00124C6D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3BBBD294" wp14:editId="2F8A514E">
            <wp:extent cx="4029075" cy="4762500"/>
            <wp:effectExtent l="0" t="0" r="9525" b="0"/>
            <wp:docPr id="5" name="Imagen 5" descr="Establecer variables de entorno jdk en Windows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tablecer variables de entorno jdk en Windows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A9" w:rsidRPr="00124C6D" w:rsidRDefault="00690AA9" w:rsidP="00690AA9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90AA9" w:rsidRPr="00124C6D" w:rsidRDefault="00690AA9" w:rsidP="00690AA9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90AA9" w:rsidRPr="00124C6D" w:rsidRDefault="00690AA9" w:rsidP="00690AA9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90AA9" w:rsidRPr="00124C6D" w:rsidRDefault="00690AA9" w:rsidP="00690AA9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Y lo mismo con la variable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JAVA_JRE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“, en la url del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jre de Java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“: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C:\Program Files\Java\jre1.8.0_151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“.</w:t>
      </w:r>
    </w:p>
    <w:p w:rsidR="00690AA9" w:rsidRDefault="00BD6476" w:rsidP="00690AA9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99367E9" wp14:editId="570644FD">
                <wp:simplePos x="0" y="0"/>
                <wp:positionH relativeFrom="column">
                  <wp:posOffset>1849120</wp:posOffset>
                </wp:positionH>
                <wp:positionV relativeFrom="paragraph">
                  <wp:posOffset>3371215</wp:posOffset>
                </wp:positionV>
                <wp:extent cx="411480" cy="311150"/>
                <wp:effectExtent l="57150" t="38100" r="26670" b="107950"/>
                <wp:wrapNone/>
                <wp:docPr id="166" name="Flecha a la derecha con banda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11150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2B6CB" id="Flecha a la derecha con bandas 166" o:spid="_x0000_s1026" type="#_x0000_t93" style="position:absolute;margin-left:145.6pt;margin-top:265.45pt;width:32.4pt;height:24.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" adj="13433" fillcolor="#3f3151 [1607]" strokecolor="#ffc000"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57F31C6" wp14:editId="7BA51B65">
                <wp:simplePos x="0" y="0"/>
                <wp:positionH relativeFrom="column">
                  <wp:posOffset>1793240</wp:posOffset>
                </wp:positionH>
                <wp:positionV relativeFrom="paragraph">
                  <wp:posOffset>1692275</wp:posOffset>
                </wp:positionV>
                <wp:extent cx="391460" cy="265430"/>
                <wp:effectExtent l="57150" t="38100" r="8890" b="96520"/>
                <wp:wrapNone/>
                <wp:docPr id="167" name="Flecha a la derecha con bandas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60" cy="265430"/>
                        </a:xfrm>
                        <a:prstGeom prst="stripedRightArrow">
                          <a:avLst>
                            <a:gd name="adj1" fmla="val 50000"/>
                            <a:gd name="adj2" fmla="val 67648"/>
                          </a:avLst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E713B" id="Flecha a la derecha con bandas 167" o:spid="_x0000_s1026" type="#_x0000_t93" style="position:absolute;margin-left:141.2pt;margin-top:133.25pt;width:30.8pt;height:20.9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" adj="11692" fillcolor="#3f3151 [1607]" strokecolor="#ffc000"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818E0D0" wp14:editId="3D754D6D">
                <wp:simplePos x="0" y="0"/>
                <wp:positionH relativeFrom="margin">
                  <wp:posOffset>2473162</wp:posOffset>
                </wp:positionH>
                <wp:positionV relativeFrom="paragraph">
                  <wp:posOffset>1271802</wp:posOffset>
                </wp:positionV>
                <wp:extent cx="376776" cy="259256"/>
                <wp:effectExtent l="57150" t="57150" r="4445" b="83820"/>
                <wp:wrapNone/>
                <wp:docPr id="168" name="Flecha a la derecha con bandas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51100">
                          <a:off x="0" y="0"/>
                          <a:ext cx="376776" cy="259256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8FC09" id="Flecha a la derecha con bandas 168" o:spid="_x0000_s1026" type="#_x0000_t93" style="position:absolute;margin-left:194.75pt;margin-top:100.15pt;width:29.65pt;height:20.4pt;rotation:-11631439fd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" adj="14169" fillcolor="#3f3151 [1607]" strokecolor="#ffc000"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4B47A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8281B79" wp14:editId="15B2D8BC">
                <wp:simplePos x="0" y="0"/>
                <wp:positionH relativeFrom="column">
                  <wp:posOffset>2674347</wp:posOffset>
                </wp:positionH>
                <wp:positionV relativeFrom="paragraph">
                  <wp:posOffset>426629</wp:posOffset>
                </wp:positionV>
                <wp:extent cx="298764" cy="359771"/>
                <wp:effectExtent l="45720" t="11430" r="13970" b="109220"/>
                <wp:wrapNone/>
                <wp:docPr id="169" name="Flecha a la derecha con bandas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352271">
                          <a:off x="0" y="0"/>
                          <a:ext cx="298764" cy="359771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CF21B" id="Flecha a la derecha con bandas 169" o:spid="_x0000_s1026" type="#_x0000_t93" style="position:absolute;margin-left:210.6pt;margin-top:33.6pt;width:23.5pt;height:28.35pt;rotation:-7916453fd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" adj="10800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690AA9" w:rsidRPr="00124C6D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09316DBB" wp14:editId="484B52B5">
            <wp:extent cx="4019550" cy="3762375"/>
            <wp:effectExtent l="0" t="0" r="0" b="9525"/>
            <wp:docPr id="6" name="Imagen 6" descr="Establecer variables de entorno jre en Windows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stablecer variables de entorno jre en Windows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A9" w:rsidRPr="00A86D0E" w:rsidRDefault="00690AA9" w:rsidP="006036E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036E2" w:rsidRDefault="006036E2" w:rsidP="006036E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036E2" w:rsidRDefault="006036E2" w:rsidP="006036E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90AA9" w:rsidRPr="00124C6D" w:rsidRDefault="00690AA9" w:rsidP="006036E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C90ECF" w:rsidRPr="00BD6476" w:rsidRDefault="006036E2" w:rsidP="00BD6476">
      <w:pPr>
        <w:pStyle w:val="Ttulo1"/>
        <w:jc w:val="both"/>
        <w:rPr>
          <w:rFonts w:ascii="Arial" w:hAnsi="Arial"/>
          <w:sz w:val="24"/>
        </w:rPr>
      </w:pPr>
      <w:bookmarkStart w:id="20" w:name="_Toc3231289"/>
      <w:bookmarkStart w:id="21" w:name="_Toc3655643"/>
      <w:r w:rsidRPr="00BD6476">
        <w:rPr>
          <w:rFonts w:ascii="Arial" w:hAnsi="Arial"/>
          <w:sz w:val="24"/>
        </w:rPr>
        <w:t>INSTALACION DE APACHE TOMCAT</w:t>
      </w:r>
      <w:bookmarkEnd w:id="20"/>
      <w:bookmarkEnd w:id="21"/>
    </w:p>
    <w:p w:rsidR="00C90ECF" w:rsidRPr="00124C6D" w:rsidRDefault="00C90ECF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Después de reiniciar la máquina,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descargaremos Apache Tomcat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 de la dirección: “</w:t>
      </w:r>
      <w:hyperlink r:id="rId50" w:tgtFrame="_blank" w:history="1">
        <w:r w:rsidRPr="00124C6D">
          <w:rPr>
            <w:rFonts w:ascii="Arial" w:eastAsia="Times New Roman" w:hAnsi="Arial" w:cs="Arial"/>
            <w:bCs/>
            <w:sz w:val="24"/>
            <w:szCs w:val="24"/>
            <w:lang w:eastAsia="es-419"/>
          </w:rPr>
          <w:t>https://tomcat.apache.org/download-70.cgi</w:t>
        </w:r>
      </w:hyperlink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”, lo descomprimimos y lo copiamos en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c:\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.</w:t>
      </w:r>
    </w:p>
    <w:p w:rsidR="00C90ECF" w:rsidRPr="006256CE" w:rsidRDefault="006256CE" w:rsidP="00124C6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9BD2A7D" wp14:editId="3913ACB1">
                <wp:simplePos x="0" y="0"/>
                <wp:positionH relativeFrom="column">
                  <wp:posOffset>1002968</wp:posOffset>
                </wp:positionH>
                <wp:positionV relativeFrom="paragraph">
                  <wp:posOffset>1420637</wp:posOffset>
                </wp:positionV>
                <wp:extent cx="180551" cy="110659"/>
                <wp:effectExtent l="57150" t="38100" r="10160" b="118110"/>
                <wp:wrapNone/>
                <wp:docPr id="96" name="Flecha a la derecha con banda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51" cy="110659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type w14:anchorId="4730B2FC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Flecha a la derecha con bandas 96" o:spid="_x0000_s1026" type="#_x0000_t93" style="position:absolute;margin-left:78.95pt;margin-top:111.85pt;width:14.2pt;height:8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" adj="14981" fillcolor="#3f3151 [1607]" strokecolor="#ffc000">
                <v:shadow on="t" color="black" opacity="22937f" origin=",.5" offset="0,.63889mm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42D4CD61" wp14:editId="78D7DC39">
            <wp:extent cx="5306060" cy="2654935"/>
            <wp:effectExtent l="0" t="0" r="889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C949FC6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CF" w:rsidRPr="00124C6D" w:rsidRDefault="00C90ECF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Instalamos el servicio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tomcat9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 desde consola. Debemos colocarnos en el directorio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C:\apache-tomcat-9.0.1\bin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 y escribir: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.\service.bat install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”.</w:t>
      </w:r>
    </w:p>
    <w:p w:rsidR="00C90ECF" w:rsidRPr="00124C6D" w:rsidRDefault="00C90ECF" w:rsidP="00124C6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0C287CAF" wp14:editId="0843F05D">
            <wp:extent cx="5591175" cy="967078"/>
            <wp:effectExtent l="0" t="0" r="0" b="5080"/>
            <wp:docPr id="8" name="Imagen 8" descr="Instalar servicio tomcat en consola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ar servicio tomcat en consola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658" cy="97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ECF" w:rsidRPr="00124C6D" w:rsidRDefault="00C90ECF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C90ECF" w:rsidRPr="00124C6D" w:rsidRDefault="00C90ECF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C90ECF" w:rsidRPr="00124C6D" w:rsidRDefault="00C90ECF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Para iniciar el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servicio Tomcat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 debemos colocarnos en el directorio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C:\apache-tomcat-9.0.1\bin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 y escribir: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.\startup.bat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”.</w:t>
      </w:r>
    </w:p>
    <w:p w:rsidR="00C90ECF" w:rsidRPr="00124C6D" w:rsidRDefault="00C90ECF" w:rsidP="00124C6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3168C866" wp14:editId="1BDCB5C4">
            <wp:extent cx="5562776" cy="3486150"/>
            <wp:effectExtent l="0" t="0" r="0" b="0"/>
            <wp:docPr id="9" name="Imagen 9" descr="Iniciar servicio tomcat en Windows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iciar servicio tomcat en Windows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07" cy="349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ECF" w:rsidRPr="00124C6D" w:rsidRDefault="00C90ECF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Debemos comprobar que el servidor está escuchando en el puerto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8080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. Tecleamos el comando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netstat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”, que permite monitorizar las conexiones existentes, con las opciones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-a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 (para que las muestre todas),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-p TCP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 (para que filtre las que son de protocolo TCP) y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-n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 (para que muestre las direcciones de forma numérica).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netstat –a –p TCP –n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”.</w:t>
      </w:r>
    </w:p>
    <w:p w:rsidR="00C90ECF" w:rsidRDefault="00C90ECF" w:rsidP="00124C6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7D35E954" wp14:editId="18454683">
            <wp:extent cx="4648200" cy="2409825"/>
            <wp:effectExtent l="0" t="0" r="0" b="9525"/>
            <wp:docPr id="10" name="Imagen 10" descr="Comprobar conexión tomcat comando netstat –a –p TCP –n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robar conexión tomcat comando netstat –a –p TCP –n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476" w:rsidRDefault="00BD6476" w:rsidP="00124C6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BD6476" w:rsidRDefault="00BD6476" w:rsidP="00124C6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BD6476" w:rsidRDefault="00BD6476" w:rsidP="00124C6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BD6476" w:rsidRPr="00124C6D" w:rsidRDefault="00BD6476" w:rsidP="00124C6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6036E2" w:rsidRPr="00BD6476" w:rsidRDefault="006036E2" w:rsidP="00BD6476">
      <w:pPr>
        <w:pStyle w:val="Ttulo1"/>
        <w:jc w:val="both"/>
        <w:rPr>
          <w:rFonts w:ascii="Arial" w:hAnsi="Arial"/>
          <w:sz w:val="24"/>
        </w:rPr>
      </w:pPr>
      <w:bookmarkStart w:id="22" w:name="_Toc3231290"/>
      <w:bookmarkStart w:id="23" w:name="_Toc3655644"/>
      <w:r w:rsidRPr="00BD6476">
        <w:rPr>
          <w:rFonts w:ascii="Arial" w:hAnsi="Arial"/>
          <w:sz w:val="24"/>
        </w:rPr>
        <w:lastRenderedPageBreak/>
        <w:t>NUEVA REGLA ENTRANTE PARA EL PUERTO 8080</w:t>
      </w:r>
      <w:bookmarkEnd w:id="22"/>
      <w:bookmarkEnd w:id="23"/>
    </w:p>
    <w:p w:rsidR="006036E2" w:rsidRPr="00124C6D" w:rsidRDefault="00C90ECF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Debemos permitir las conexiones entrantes en el puerto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8080</w:t>
      </w:r>
      <w:r w:rsidR="001A1F75"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 xml:space="preserve"> o en el puerto que se dese utilizar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 en el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firewall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. Para ello debemos</w:t>
      </w:r>
      <w:r w:rsidR="006036E2">
        <w:rPr>
          <w:rFonts w:ascii="Arial" w:eastAsia="Times New Roman" w:hAnsi="Arial" w:cs="Arial"/>
          <w:sz w:val="24"/>
          <w:szCs w:val="24"/>
          <w:lang w:eastAsia="es-419"/>
        </w:rPr>
        <w:t xml:space="preserve"> acceder a la configuración del 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firewall de Windows</w:t>
      </w:r>
      <w:r w:rsidR="006036E2">
        <w:rPr>
          <w:rFonts w:ascii="Arial" w:eastAsia="Times New Roman" w:hAnsi="Arial" w:cs="Arial"/>
          <w:sz w:val="24"/>
          <w:szCs w:val="24"/>
          <w:lang w:eastAsia="es-419"/>
        </w:rPr>
        <w:t>.</w:t>
      </w:r>
    </w:p>
    <w:p w:rsidR="00C90ECF" w:rsidRPr="00124C6D" w:rsidRDefault="00C90ECF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Para hacerlo vamos al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panel de control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 y hacemos clic en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Sistema y seguridad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“</w:t>
      </w:r>
    </w:p>
    <w:p w:rsidR="00584B5C" w:rsidRDefault="006256CE" w:rsidP="00F73B3A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4AEC0F8" wp14:editId="2F2DB878">
                <wp:simplePos x="0" y="0"/>
                <wp:positionH relativeFrom="column">
                  <wp:posOffset>1123950</wp:posOffset>
                </wp:positionH>
                <wp:positionV relativeFrom="paragraph">
                  <wp:posOffset>556073</wp:posOffset>
                </wp:positionV>
                <wp:extent cx="235660" cy="214145"/>
                <wp:effectExtent l="48895" t="27305" r="41910" b="99060"/>
                <wp:wrapNone/>
                <wp:docPr id="97" name="Flecha a la derecha con banda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5660" cy="214145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57995B7C" id="Flecha a la derecha con bandas 97" o:spid="_x0000_s1026" type="#_x0000_t93" style="position:absolute;margin-left:88.5pt;margin-top:43.8pt;width:18.55pt;height:16.85pt;rotation:90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" adj="11786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F73B3A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080AAD49" wp14:editId="1CA68D42">
            <wp:extent cx="5306060" cy="3159760"/>
            <wp:effectExtent l="0" t="0" r="8890" b="254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C942060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CF" w:rsidRPr="00124C6D" w:rsidRDefault="00C90ECF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Luego en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Firewall de Windows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“</w:t>
      </w:r>
    </w:p>
    <w:p w:rsidR="00C90ECF" w:rsidRPr="00124C6D" w:rsidRDefault="00F73B3A" w:rsidP="00124C6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C85D83F" wp14:editId="75C5B65C">
                <wp:simplePos x="0" y="0"/>
                <wp:positionH relativeFrom="column">
                  <wp:posOffset>2909122</wp:posOffset>
                </wp:positionH>
                <wp:positionV relativeFrom="paragraph">
                  <wp:posOffset>1191334</wp:posOffset>
                </wp:positionV>
                <wp:extent cx="215153" cy="171562"/>
                <wp:effectExtent l="57150" t="38100" r="13970" b="95250"/>
                <wp:wrapNone/>
                <wp:docPr id="113" name="Flecha a la derecha con bandas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153" cy="171562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03C49BC0" id="Flecha a la derecha con bandas 113" o:spid="_x0000_s1026" type="#_x0000_t93" style="position:absolute;margin-left:229.05pt;margin-top:93.8pt;width:16.95pt;height:13.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" adj="12988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BF54E6" w:rsidRPr="00E607A4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3CF1E095" wp14:editId="26418308">
            <wp:extent cx="5306060" cy="2451207"/>
            <wp:effectExtent l="0" t="0" r="8890" b="635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C944D4D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660" cy="245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CF" w:rsidRPr="00124C6D" w:rsidRDefault="00C90ECF" w:rsidP="00124C6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C90ECF" w:rsidRPr="00124C6D" w:rsidRDefault="00C90ECF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Y por último en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Configuración avanzada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“</w:t>
      </w:r>
    </w:p>
    <w:p w:rsidR="00C90ECF" w:rsidRPr="00124C6D" w:rsidRDefault="00F73B3A" w:rsidP="00124C6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A4C87A6" wp14:editId="24FCB88F">
                <wp:simplePos x="0" y="0"/>
                <wp:positionH relativeFrom="column">
                  <wp:posOffset>1048534</wp:posOffset>
                </wp:positionH>
                <wp:positionV relativeFrom="paragraph">
                  <wp:posOffset>1973580</wp:posOffset>
                </wp:positionV>
                <wp:extent cx="236668" cy="171525"/>
                <wp:effectExtent l="57150" t="38100" r="0" b="95250"/>
                <wp:wrapNone/>
                <wp:docPr id="119" name="Flecha a la derecha con bandas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6668" cy="171525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6C100DB6" id="Flecha a la derecha con bandas 119" o:spid="_x0000_s1026" type="#_x0000_t93" style="position:absolute;margin-left:82.55pt;margin-top:155.4pt;width:18.65pt;height:13.5pt;rotation:180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" adj="13773" fillcolor="#3f3151 [1607]" strokecolor="#ffc000">
                <v:shadow on="t" color="black" opacity="22937f" origin=",.5" offset="0,.63889mm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0E4103D8" wp14:editId="6F3D2A4A">
            <wp:extent cx="5306060" cy="3108960"/>
            <wp:effectExtent l="0" t="0" r="889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C94449B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555" cy="310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62" w:rsidRPr="00124C6D" w:rsidRDefault="00C03F62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C03F62" w:rsidRPr="00124C6D" w:rsidRDefault="00C03F62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584B5C" w:rsidRDefault="00584B5C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C90ECF" w:rsidRPr="00124C6D" w:rsidRDefault="00C90ECF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Ahora debemos crear una nueva regla de entrada. Hacemos clic en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Reglas de entrada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“</w:t>
      </w:r>
    </w:p>
    <w:p w:rsidR="00C90ECF" w:rsidRPr="00124C6D" w:rsidRDefault="00BF54E6" w:rsidP="00124C6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188C5B43" wp14:editId="5B95CEEA">
                <wp:simplePos x="0" y="0"/>
                <wp:positionH relativeFrom="column">
                  <wp:posOffset>747731</wp:posOffset>
                </wp:positionH>
                <wp:positionV relativeFrom="paragraph">
                  <wp:posOffset>537929</wp:posOffset>
                </wp:positionV>
                <wp:extent cx="137795" cy="137795"/>
                <wp:effectExtent l="57150" t="38100" r="33655" b="90805"/>
                <wp:wrapNone/>
                <wp:docPr id="123" name="Flecha a la derecha con bandas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7795" cy="137795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7EEF880C" id="Flecha a la derecha con bandas 123" o:spid="_x0000_s1026" type="#_x0000_t93" style="position:absolute;margin-left:58.9pt;margin-top:42.35pt;width:10.85pt;height:10.85pt;rotation:-90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" adj="10800" fillcolor="#3f3151 [1607]" strokecolor="#ffc000">
                <v:shadow on="t" color="black" opacity="22937f" origin=",.5" offset="0,.63889mm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1D2FBBFB" wp14:editId="4B4B3EE9">
            <wp:extent cx="5306060" cy="2604887"/>
            <wp:effectExtent l="0" t="0" r="8890" b="508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C943C3C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995" cy="26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62" w:rsidRPr="00124C6D" w:rsidRDefault="00C03F62" w:rsidP="00124C6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C90ECF" w:rsidRPr="00124C6D" w:rsidRDefault="00C90ECF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Luego en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Nueva Regla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“</w:t>
      </w:r>
    </w:p>
    <w:p w:rsidR="00C90ECF" w:rsidRPr="00124C6D" w:rsidRDefault="00200DCA" w:rsidP="00124C6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0B9495D" wp14:editId="7F402AA8">
                <wp:simplePos x="0" y="0"/>
                <wp:positionH relativeFrom="column">
                  <wp:posOffset>4359122</wp:posOffset>
                </wp:positionH>
                <wp:positionV relativeFrom="paragraph">
                  <wp:posOffset>701234</wp:posOffset>
                </wp:positionV>
                <wp:extent cx="151710" cy="151120"/>
                <wp:effectExtent l="57467" t="37783" r="39688" b="96837"/>
                <wp:wrapNone/>
                <wp:docPr id="13" name="Flecha a la derecha con ban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1710" cy="151120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type w14:anchorId="5328C2E3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Flecha a la derecha con bandas 13" o:spid="_x0000_s1026" type="#_x0000_t93" style="position:absolute;margin-left:343.25pt;margin-top:55.2pt;width:11.95pt;height:11.9pt;rotation:-90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" adj="10842" fillcolor="#3f3151 [1607]" strokecolor="#ffc000">
                <v:shadow on="t" color="black" opacity="22937f" origin=",.5" offset="0,.63889mm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5BB15FDF" wp14:editId="3EB7DD21">
            <wp:extent cx="5306060" cy="2554605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3810EA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CF" w:rsidRPr="00124C6D" w:rsidRDefault="00C90ECF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C03F62" w:rsidRPr="00124C6D" w:rsidRDefault="00C03F62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C03F62" w:rsidRPr="00124C6D" w:rsidRDefault="00C03F62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584B5C" w:rsidRDefault="00584B5C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584B5C" w:rsidRDefault="00584B5C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103E97" w:rsidRDefault="00C90ECF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lastRenderedPageBreak/>
        <w:t>Activamos la casilla de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Puerto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 y hacemos clic en “</w:t>
      </w:r>
      <w:r w:rsidR="00584B5C"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Siguiente</w:t>
      </w:r>
      <w:r w:rsidR="00584B5C"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“</w:t>
      </w:r>
    </w:p>
    <w:p w:rsidR="00E41237" w:rsidRDefault="00E41237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EAB2324" wp14:editId="766FE1FC">
                <wp:simplePos x="0" y="0"/>
                <wp:positionH relativeFrom="column">
                  <wp:posOffset>3549176</wp:posOffset>
                </wp:positionH>
                <wp:positionV relativeFrom="paragraph">
                  <wp:posOffset>2270891</wp:posOffset>
                </wp:positionV>
                <wp:extent cx="290180" cy="282962"/>
                <wp:effectExtent l="60642" t="15558" r="18733" b="94932"/>
                <wp:wrapNone/>
                <wp:docPr id="16" name="Flecha a la derecha con ban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0180" cy="282962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656AC697" id="Flecha a la derecha con bandas 16" o:spid="_x0000_s1026" type="#_x0000_t93" style="position:absolute;margin-left:279.45pt;margin-top:178.8pt;width:22.85pt;height:22.3pt;rotation:90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" adj="11069" fillcolor="#3f3151 [1607]" strokecolor="#ffc000">
                <v:shadow on="t" color="black" opacity="22937f" origin=",.5" offset="0,.63889mm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D3D6C72" wp14:editId="78761A77">
                <wp:simplePos x="0" y="0"/>
                <wp:positionH relativeFrom="column">
                  <wp:posOffset>1092107</wp:posOffset>
                </wp:positionH>
                <wp:positionV relativeFrom="paragraph">
                  <wp:posOffset>1018153</wp:posOffset>
                </wp:positionV>
                <wp:extent cx="189571" cy="200722"/>
                <wp:effectExtent l="57150" t="38100" r="1270" b="123190"/>
                <wp:wrapNone/>
                <wp:docPr id="15" name="Flecha a la derecha con ban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71" cy="200722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7548A240" id="Flecha a la derecha con bandas 15" o:spid="_x0000_s1026" type="#_x0000_t93" style="position:absolute;margin-left:86pt;margin-top:80.15pt;width:14.95pt;height:15.8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" adj="10800" fillcolor="#3f3151 [1607]" strokecolor="#ffc000">
                <v:shadow on="t" color="black" opacity="22937f" origin=",.5" offset="0,.63889mm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65E24B41" wp14:editId="356DD88D">
            <wp:extent cx="4714705" cy="278745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38EC51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231" cy="28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37" w:rsidRDefault="00E41237" w:rsidP="00124C6D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44B48" w:rsidRPr="00124C6D" w:rsidRDefault="00444B48" w:rsidP="00444B48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Al finalizar podemos ver que nuestra nueva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 regla de entrada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 ya se encuentra en la lista</w:t>
      </w:r>
    </w:p>
    <w:p w:rsidR="00444B48" w:rsidRDefault="00444B48" w:rsidP="00444B48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2196E31" wp14:editId="34A526E4">
                <wp:simplePos x="0" y="0"/>
                <wp:positionH relativeFrom="column">
                  <wp:posOffset>4156878</wp:posOffset>
                </wp:positionH>
                <wp:positionV relativeFrom="paragraph">
                  <wp:posOffset>1755784</wp:posOffset>
                </wp:positionV>
                <wp:extent cx="267029" cy="287656"/>
                <wp:effectExtent l="65722" t="29528" r="46673" b="103822"/>
                <wp:wrapNone/>
                <wp:docPr id="145" name="Flecha a la derecha con bandas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7029" cy="287656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1D799EE5" id="Flecha a la derecha con bandas 145" o:spid="_x0000_s1026" type="#_x0000_t93" style="position:absolute;margin-left:327.3pt;margin-top:138.25pt;width:21.05pt;height:22.65pt;rotation:-90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" adj="10800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Pr="00124C6D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3ED1D18B" wp14:editId="12609DBC">
            <wp:extent cx="5276850" cy="1912982"/>
            <wp:effectExtent l="0" t="0" r="0" b="0"/>
            <wp:docPr id="22" name="Imagen 22" descr="Ver reglas de entrada en firewall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er reglas de entrada en firewall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929" cy="192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B48" w:rsidRPr="00124C6D" w:rsidRDefault="00444B48" w:rsidP="00444B48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44B48" w:rsidRPr="00BD6476" w:rsidRDefault="00444B48" w:rsidP="00BD6476">
      <w:pPr>
        <w:pStyle w:val="Ttulo1"/>
        <w:jc w:val="both"/>
      </w:pPr>
      <w:bookmarkStart w:id="24" w:name="_Toc3655645"/>
      <w:r w:rsidRPr="00BD6476">
        <w:t>PRUEBA EN LOCAL Y DESDE EL CLIENTE</w:t>
      </w:r>
      <w:bookmarkEnd w:id="24"/>
    </w:p>
    <w:p w:rsidR="00444B48" w:rsidRPr="00124C6D" w:rsidRDefault="00444B48" w:rsidP="00444B48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Comprobaremos el funcionamiento en local escribiendo en el navegador: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http://localhost:8080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”.</w:t>
      </w:r>
    </w:p>
    <w:p w:rsidR="00444B48" w:rsidRPr="00124C6D" w:rsidRDefault="00444B48" w:rsidP="00444B48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44B48" w:rsidRPr="00124C6D" w:rsidRDefault="00444B48" w:rsidP="00444B48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Desde el cliente también comprobaremos el funcionamiento, escribiendo en el navegador la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IP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 del servidor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192.168.0.2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 junto con el puerto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8080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.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192.168.0.2:8080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”.</w:t>
      </w:r>
    </w:p>
    <w:p w:rsidR="00444B48" w:rsidRDefault="00444B48" w:rsidP="00444B48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F8FFFC7" wp14:editId="72543DE5">
                <wp:simplePos x="0" y="0"/>
                <wp:positionH relativeFrom="column">
                  <wp:posOffset>1033280</wp:posOffset>
                </wp:positionH>
                <wp:positionV relativeFrom="paragraph">
                  <wp:posOffset>285407</wp:posOffset>
                </wp:positionV>
                <wp:extent cx="225667" cy="215607"/>
                <wp:effectExtent l="57150" t="38100" r="3175" b="89535"/>
                <wp:wrapNone/>
                <wp:docPr id="146" name="Flecha a la derecha con bandas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5667" cy="215607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06A4346E" id="Flecha a la derecha con bandas 146" o:spid="_x0000_s1026" type="#_x0000_t93" style="position:absolute;margin-left:81.35pt;margin-top:22.45pt;width:17.75pt;height:17pt;rotation:180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" adj="11281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Pr="00124C6D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24D77AC5" wp14:editId="798DA5B7">
            <wp:extent cx="5750911" cy="2809875"/>
            <wp:effectExtent l="0" t="0" r="2540" b="0"/>
            <wp:docPr id="42" name="Imagen 42" descr="Pruebas Apache Tomacat cliente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ruebas Apache Tomacat cliente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37" cy="28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B48" w:rsidRDefault="00444B48" w:rsidP="00444B48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44B48" w:rsidRDefault="00444B48" w:rsidP="00444B48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44B48" w:rsidRDefault="00444B48" w:rsidP="00444B48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</w:p>
    <w:p w:rsidR="00444B48" w:rsidRPr="00124C6D" w:rsidRDefault="00444B48" w:rsidP="00BD6476">
      <w:pPr>
        <w:pStyle w:val="Ttulo1"/>
        <w:jc w:val="both"/>
        <w:rPr>
          <w:lang w:eastAsia="es-419"/>
        </w:rPr>
      </w:pPr>
    </w:p>
    <w:p w:rsidR="00444B48" w:rsidRDefault="00444B48" w:rsidP="00BD6476">
      <w:pPr>
        <w:pStyle w:val="Ttulo1"/>
        <w:jc w:val="both"/>
        <w:rPr>
          <w:caps/>
          <w:color w:val="auto"/>
        </w:rPr>
      </w:pPr>
      <w:bookmarkStart w:id="25" w:name="_Toc3655646"/>
      <w:r>
        <w:rPr>
          <w:caps/>
          <w:color w:val="auto"/>
        </w:rPr>
        <w:t>USUARIO Y CONTRASEÑA MANAGER APP</w:t>
      </w:r>
      <w:bookmarkEnd w:id="25"/>
    </w:p>
    <w:p w:rsidR="00444B48" w:rsidRPr="00124C6D" w:rsidRDefault="00444B48" w:rsidP="00444B48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Por defecto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Tomcat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 no configura un usuario y contraseña para acceder a 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Manager App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>.</w:t>
      </w:r>
    </w:p>
    <w:p w:rsidR="00444B48" w:rsidRPr="00124C6D" w:rsidRDefault="00444B48" w:rsidP="00444B48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Para poder utilizar este servicio debemos modificar la configuración desde el archivo “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C:\apache-tomcat-9.0.1\</w:t>
      </w:r>
      <w:r w:rsidR="00EA4853"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conf.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\tomcat-users.xml</w:t>
      </w:r>
      <w:r w:rsidRPr="00124C6D">
        <w:rPr>
          <w:rFonts w:ascii="Arial" w:eastAsia="Times New Roman" w:hAnsi="Arial" w:cs="Arial"/>
          <w:sz w:val="24"/>
          <w:szCs w:val="24"/>
          <w:lang w:eastAsia="es-419"/>
        </w:rPr>
        <w:t xml:space="preserve"> “</w:t>
      </w:r>
    </w:p>
    <w:p w:rsidR="00444B48" w:rsidRPr="00124C6D" w:rsidRDefault="003C63D1" w:rsidP="00444B48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A1B48A1" wp14:editId="13BE18BD">
                <wp:simplePos x="0" y="0"/>
                <wp:positionH relativeFrom="column">
                  <wp:posOffset>3848714</wp:posOffset>
                </wp:positionH>
                <wp:positionV relativeFrom="paragraph">
                  <wp:posOffset>1832045</wp:posOffset>
                </wp:positionV>
                <wp:extent cx="318498" cy="287199"/>
                <wp:effectExtent l="57150" t="38100" r="5715" b="93980"/>
                <wp:wrapNone/>
                <wp:docPr id="148" name="Flecha a la derecha con bandas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8498" cy="287199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757AC61F" id="Flecha a la derecha con bandas 148" o:spid="_x0000_s1026" type="#_x0000_t93" style="position:absolute;margin-left:303.05pt;margin-top:144.25pt;width:25.1pt;height:22.6pt;rotation:180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" adj="11861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444B48" w:rsidRPr="00124C6D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7EC7D2BD" wp14:editId="52EC92D2">
            <wp:extent cx="5411470" cy="2640459"/>
            <wp:effectExtent l="0" t="0" r="0" b="7620"/>
            <wp:docPr id="81" name="Imagen 81" descr="Manager app tomcat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nager app tomcat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956" cy="264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B48" w:rsidRPr="00124C6D" w:rsidRDefault="00444B48" w:rsidP="00444B48">
      <w:pPr>
        <w:shd w:val="clear" w:color="auto" w:fill="FFFFFF"/>
        <w:spacing w:before="300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sz w:val="24"/>
          <w:szCs w:val="24"/>
          <w:lang w:eastAsia="es-419"/>
        </w:rPr>
        <w:t>Añadiremos las siguientes líneas donde pondremos nuestro usuario y contraseña.</w:t>
      </w:r>
    </w:p>
    <w:p w:rsidR="00444B48" w:rsidRPr="00124C6D" w:rsidRDefault="003C63D1" w:rsidP="00444B4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8C96D5C" wp14:editId="427551EA">
                <wp:simplePos x="0" y="0"/>
                <wp:positionH relativeFrom="column">
                  <wp:posOffset>3098699</wp:posOffset>
                </wp:positionH>
                <wp:positionV relativeFrom="paragraph">
                  <wp:posOffset>1537249</wp:posOffset>
                </wp:positionV>
                <wp:extent cx="339047" cy="308204"/>
                <wp:effectExtent l="57150" t="38100" r="4445" b="111125"/>
                <wp:wrapNone/>
                <wp:docPr id="149" name="Flecha a la derecha con bandas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39047" cy="308204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7B504E35" id="Flecha a la derecha con bandas 149" o:spid="_x0000_s1026" type="#_x0000_t93" style="position:absolute;margin-left:244pt;margin-top:121.05pt;width:26.7pt;height:24.25pt;rotation:180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" adj="11782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444B48" w:rsidRPr="00124C6D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29D462A3" wp14:editId="53D8DEE1">
            <wp:extent cx="5305425" cy="2152650"/>
            <wp:effectExtent l="0" t="0" r="9525" b="0"/>
            <wp:docPr id="111" name="Imagen 111" descr="Añadir role Apache Tomcat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ñadir role Apache Tomcat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478" cy="215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B48" w:rsidRPr="00124C6D" w:rsidRDefault="00444B48" w:rsidP="00444B48">
      <w:pPr>
        <w:jc w:val="both"/>
      </w:pPr>
    </w:p>
    <w:p w:rsidR="00444B48" w:rsidRPr="00BD6476" w:rsidRDefault="00444B48" w:rsidP="00BD6476">
      <w:pPr>
        <w:pStyle w:val="Ttulo1"/>
        <w:jc w:val="both"/>
        <w:rPr>
          <w:rFonts w:ascii="Arial" w:hAnsi="Arial"/>
          <w:sz w:val="24"/>
          <w:lang w:eastAsia="es-419"/>
        </w:rPr>
      </w:pPr>
      <w:bookmarkStart w:id="26" w:name="_Toc3655647"/>
      <w:r w:rsidRPr="00BD6476">
        <w:rPr>
          <w:rFonts w:ascii="Arial" w:hAnsi="Arial"/>
          <w:sz w:val="24"/>
          <w:lang w:eastAsia="es-419"/>
        </w:rPr>
        <w:t>INSTALACION GLASSFISH 4.1</w:t>
      </w:r>
      <w:bookmarkEnd w:id="26"/>
    </w:p>
    <w:p w:rsidR="00444B48" w:rsidRPr="00124C6D" w:rsidRDefault="00444B48" w:rsidP="00444B48">
      <w:pPr>
        <w:shd w:val="clear" w:color="auto" w:fill="FFFFFF"/>
        <w:spacing w:before="100" w:beforeAutospacing="1" w:after="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Se descarga el fichero comprimido glassfish-4.1.zip de su sitio </w:t>
      </w:r>
      <w:hyperlink r:id="rId72" w:tgtFrame="_blank" w:history="1">
        <w:r w:rsidRPr="00124C6D">
          <w:rPr>
            <w:rFonts w:ascii="Arial" w:eastAsia="Times New Roman" w:hAnsi="Arial" w:cs="Arial"/>
            <w:bCs/>
            <w:sz w:val="24"/>
            <w:szCs w:val="24"/>
            <w:lang w:eastAsia="es-419"/>
          </w:rPr>
          <w:t>web oficial</w:t>
        </w:r>
      </w:hyperlink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. Se descomprime en C:\ el fichero descargado. Se crea de forma automática la carpeta C:\glassfish4 que contiene toda la estructura y archivos del servidor Glassfish.</w:t>
      </w:r>
    </w:p>
    <w:p w:rsidR="00444B48" w:rsidRPr="00124C6D" w:rsidRDefault="00444B48" w:rsidP="00444B48">
      <w:pPr>
        <w:shd w:val="clear" w:color="auto" w:fill="FFFFFF"/>
        <w:spacing w:before="100" w:beforeAutospacing="1" w:after="36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bCs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41EB4B82" wp14:editId="7ABC9809">
            <wp:extent cx="5599415" cy="3348990"/>
            <wp:effectExtent l="0" t="0" r="1905" b="3810"/>
            <wp:docPr id="127" name="Imagen 127" descr="https://jlsmorilloblog.files.wordpress.com/2018/06/imagen41.png?w=640&amp;h=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jlsmorilloblog.files.wordpress.com/2018/06/imagen41.png?w=640&amp;h=39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154" cy="33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B48" w:rsidRPr="00124C6D" w:rsidRDefault="00444B48" w:rsidP="00444B48">
      <w:pPr>
        <w:shd w:val="clear" w:color="auto" w:fill="FFFFFF"/>
        <w:spacing w:before="100" w:beforeAutospacing="1" w:after="36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Se accede a la carpeta C:\glassfish4\glas</w:t>
      </w:r>
      <w:r w:rsidR="003C63D1">
        <w:rPr>
          <w:rFonts w:ascii="Arial" w:eastAsia="Times New Roman" w:hAnsi="Arial" w:cs="Arial"/>
          <w:bCs/>
          <w:sz w:val="24"/>
          <w:szCs w:val="24"/>
          <w:lang w:eastAsia="es-419"/>
        </w:rPr>
        <w:t>sfish\bin y desde la consola se termina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 xml:space="preserve"> se ejecuta el siguiente comando para iniciar el servicio:</w:t>
      </w:r>
    </w:p>
    <w:p w:rsidR="00444B48" w:rsidRPr="00124C6D" w:rsidRDefault="00444B48" w:rsidP="00444B48">
      <w:pPr>
        <w:shd w:val="clear" w:color="auto" w:fill="FFFFFF"/>
        <w:spacing w:before="100" w:beforeAutospacing="1" w:after="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asadmin start-domain</w:t>
      </w:r>
    </w:p>
    <w:p w:rsidR="00444B48" w:rsidRPr="00124C6D" w:rsidRDefault="00444B48" w:rsidP="00444B48">
      <w:pPr>
        <w:shd w:val="clear" w:color="auto" w:fill="FFFFFF"/>
        <w:spacing w:before="100" w:beforeAutospacing="1" w:after="36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bCs/>
          <w:noProof/>
          <w:sz w:val="24"/>
          <w:szCs w:val="24"/>
          <w:lang w:val="es-ES" w:eastAsia="es-ES"/>
        </w:rPr>
        <w:drawing>
          <wp:inline distT="0" distB="0" distL="0" distR="0" wp14:anchorId="30217AFF" wp14:editId="0F784781">
            <wp:extent cx="4905375" cy="1743075"/>
            <wp:effectExtent l="0" t="0" r="9525" b="9525"/>
            <wp:docPr id="128" name="Imagen 128" descr="https://jlsmorilloblog.files.wordpress.com/2018/06/imagen51.png?w=515&amp;h=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jlsmorilloblog.files.wordpress.com/2018/06/imagen51.png?w=515&amp;h=18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B48" w:rsidRPr="00124C6D" w:rsidRDefault="00444B48" w:rsidP="00444B48">
      <w:pPr>
        <w:shd w:val="clear" w:color="auto" w:fill="FFFFFF"/>
        <w:spacing w:before="100" w:beforeAutospacing="1" w:after="36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Para crear un servicio de Windows para Glassfish, se puede ejecutar el comando iniciando la consola de terminal como administrador:</w:t>
      </w:r>
    </w:p>
    <w:p w:rsidR="00444B48" w:rsidRPr="00124C6D" w:rsidRDefault="00444B48" w:rsidP="00444B48">
      <w:pPr>
        <w:shd w:val="clear" w:color="auto" w:fill="FFFFFF"/>
        <w:spacing w:before="100" w:beforeAutospacing="1" w:after="36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lastRenderedPageBreak/>
        <w:t>asadmin create-service</w:t>
      </w:r>
    </w:p>
    <w:p w:rsidR="00444B48" w:rsidRPr="00124C6D" w:rsidRDefault="00444B48" w:rsidP="00444B48">
      <w:pPr>
        <w:shd w:val="clear" w:color="auto" w:fill="FFFFFF"/>
        <w:spacing w:before="100" w:beforeAutospacing="1" w:after="36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bCs/>
          <w:noProof/>
          <w:sz w:val="24"/>
          <w:szCs w:val="24"/>
          <w:lang w:val="es-ES" w:eastAsia="es-ES"/>
        </w:rPr>
        <w:drawing>
          <wp:inline distT="0" distB="0" distL="0" distR="0" wp14:anchorId="145BE28D" wp14:editId="240F0807">
            <wp:extent cx="5162550" cy="3105150"/>
            <wp:effectExtent l="0" t="0" r="0" b="0"/>
            <wp:docPr id="130" name="Imagen 130" descr="https://jlsmorilloblog.files.wordpress.com/2018/06/imagen6.png?w=640&amp;h=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jlsmorilloblog.files.wordpress.com/2018/06/imagen6.png?w=640&amp;h=46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B48" w:rsidRPr="00124C6D" w:rsidRDefault="00444B48" w:rsidP="00444B48">
      <w:pPr>
        <w:shd w:val="clear" w:color="auto" w:fill="FFFFFF"/>
        <w:spacing w:before="100" w:beforeAutospacing="1" w:after="36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Para evitar errores de ejecución de Java, se detiene el servicio domain1 Glassfish Server </w:t>
      </w:r>
    </w:p>
    <w:p w:rsidR="00444B48" w:rsidRPr="00124C6D" w:rsidRDefault="003C63D1" w:rsidP="003C63D1">
      <w:pPr>
        <w:shd w:val="clear" w:color="auto" w:fill="FFFFFF"/>
        <w:spacing w:before="100" w:beforeAutospacing="1" w:after="36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>
        <w:rPr>
          <w:rFonts w:ascii="Arial" w:eastAsia="Times New Roman" w:hAnsi="Arial" w:cs="Arial"/>
          <w:bCs/>
          <w:noProof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FB3AEFC" wp14:editId="5B4CED76">
                <wp:simplePos x="0" y="0"/>
                <wp:positionH relativeFrom="column">
                  <wp:posOffset>1679847</wp:posOffset>
                </wp:positionH>
                <wp:positionV relativeFrom="paragraph">
                  <wp:posOffset>2892606</wp:posOffset>
                </wp:positionV>
                <wp:extent cx="287383" cy="352697"/>
                <wp:effectExtent l="57150" t="38100" r="36830" b="104775"/>
                <wp:wrapNone/>
                <wp:docPr id="150" name="Flecha a la derecha con bandas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383" cy="352697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1D7A43C9" id="Flecha a la derecha con bandas 150" o:spid="_x0000_s1026" type="#_x0000_t93" style="position:absolute;margin-left:132.25pt;margin-top:227.75pt;width:22.65pt;height:27.75pt;z-index:25195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" adj="10800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444B48" w:rsidRPr="00124C6D">
        <w:rPr>
          <w:rFonts w:ascii="Arial" w:eastAsia="Times New Roman" w:hAnsi="Arial" w:cs="Arial"/>
          <w:bCs/>
          <w:noProof/>
          <w:sz w:val="24"/>
          <w:szCs w:val="24"/>
          <w:lang w:val="es-ES" w:eastAsia="es-ES"/>
        </w:rPr>
        <w:drawing>
          <wp:inline distT="0" distB="0" distL="0" distR="0" wp14:anchorId="313EA1B5" wp14:editId="4ACE6E6D">
            <wp:extent cx="5316583" cy="3749040"/>
            <wp:effectExtent l="0" t="0" r="0" b="3810"/>
            <wp:docPr id="133" name="Imagen 133" descr="https://jlsmorilloblog.files.wordpress.com/2018/06/imagen7.png?w=640&amp;h=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jlsmorilloblog.files.wordpress.com/2018/06/imagen7.png?w=640&amp;h=44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229" cy="375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B48" w:rsidRPr="00124C6D" w:rsidRDefault="00444B48" w:rsidP="00444B48">
      <w:pPr>
        <w:shd w:val="clear" w:color="auto" w:fill="FFFFFF"/>
        <w:spacing w:before="100" w:beforeAutospacing="1" w:after="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S</w:t>
      </w:r>
      <w:r>
        <w:rPr>
          <w:rFonts w:ascii="Arial" w:eastAsia="Times New Roman" w:hAnsi="Arial" w:cs="Arial"/>
          <w:bCs/>
          <w:sz w:val="24"/>
          <w:szCs w:val="24"/>
          <w:lang w:eastAsia="es-419"/>
        </w:rPr>
        <w:t xml:space="preserve">e edita 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el fichero C:\glassfish4\glassfish\config\asenv.bat para añadir al final la siguiente línea en la que se indica el PATH (ruta de instalación) del JDK de Java, este caso es la siguiente:</w:t>
      </w:r>
      <w:r w:rsidR="003C63D1">
        <w:rPr>
          <w:rFonts w:ascii="Arial" w:eastAsia="Times New Roman" w:hAnsi="Arial" w:cs="Arial"/>
          <w:bCs/>
          <w:sz w:val="24"/>
          <w:szCs w:val="24"/>
          <w:lang w:eastAsia="es-419"/>
        </w:rPr>
        <w:t xml:space="preserve"> 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set AS JAVA=C:\Java\</w:t>
      </w:r>
    </w:p>
    <w:p w:rsidR="00444B48" w:rsidRPr="00124C6D" w:rsidRDefault="003C63D1" w:rsidP="00444B48">
      <w:pPr>
        <w:shd w:val="clear" w:color="auto" w:fill="FFFFFF"/>
        <w:spacing w:before="100" w:beforeAutospacing="1" w:after="36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>
        <w:rPr>
          <w:rFonts w:ascii="Arial" w:eastAsia="Times New Roman" w:hAnsi="Arial" w:cs="Arial"/>
          <w:bCs/>
          <w:noProof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C6F24FC" wp14:editId="7EEACC22">
                <wp:simplePos x="0" y="0"/>
                <wp:positionH relativeFrom="column">
                  <wp:posOffset>713921</wp:posOffset>
                </wp:positionH>
                <wp:positionV relativeFrom="paragraph">
                  <wp:posOffset>1025525</wp:posOffset>
                </wp:positionV>
                <wp:extent cx="417649" cy="365216"/>
                <wp:effectExtent l="57150" t="38100" r="40005" b="92075"/>
                <wp:wrapNone/>
                <wp:docPr id="151" name="Flecha a la derecha con bandas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49" cy="365216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29C78F5D" id="Flecha a la derecha con bandas 151" o:spid="_x0000_s1026" type="#_x0000_t93" style="position:absolute;margin-left:56.2pt;margin-top:80.75pt;width:32.9pt;height:28.7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" adj="12156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444B48" w:rsidRPr="00124C6D">
        <w:rPr>
          <w:rFonts w:ascii="Arial" w:eastAsia="Times New Roman" w:hAnsi="Arial" w:cs="Arial"/>
          <w:bCs/>
          <w:noProof/>
          <w:sz w:val="24"/>
          <w:szCs w:val="24"/>
          <w:lang w:val="es-ES" w:eastAsia="es-ES"/>
        </w:rPr>
        <w:drawing>
          <wp:inline distT="0" distB="0" distL="0" distR="0" wp14:anchorId="10A62678" wp14:editId="511E95A5">
            <wp:extent cx="5000625" cy="3714750"/>
            <wp:effectExtent l="0" t="0" r="9525" b="0"/>
            <wp:docPr id="136" name="Imagen 136" descr="https://jlsmorilloblog.files.wordpress.com/2018/06/imagen10.png?w=640&amp;h=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jlsmorilloblog.files.wordpress.com/2018/06/imagen10.png?w=640&amp;h=39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B48" w:rsidRPr="00124C6D" w:rsidRDefault="003C63D1" w:rsidP="003C63D1">
      <w:pPr>
        <w:shd w:val="clear" w:color="auto" w:fill="FFFFFF"/>
        <w:spacing w:before="100" w:beforeAutospacing="1" w:after="36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>
        <w:rPr>
          <w:rFonts w:ascii="Arial" w:eastAsia="Times New Roman" w:hAnsi="Arial" w:cs="Arial"/>
          <w:bCs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D5FC2CB" wp14:editId="7DC0B624">
                <wp:simplePos x="0" y="0"/>
                <wp:positionH relativeFrom="column">
                  <wp:posOffset>1641384</wp:posOffset>
                </wp:positionH>
                <wp:positionV relativeFrom="paragraph">
                  <wp:posOffset>792026</wp:posOffset>
                </wp:positionV>
                <wp:extent cx="470082" cy="378642"/>
                <wp:effectExtent l="57150" t="38100" r="82550" b="116840"/>
                <wp:wrapNone/>
                <wp:docPr id="152" name="Flecha a la derecha con bandas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70082" cy="378642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18FDFA3A" id="Flecha a la derecha con bandas 152" o:spid="_x0000_s1026" type="#_x0000_t93" style="position:absolute;margin-left:129.25pt;margin-top:62.35pt;width:37pt;height:29.8pt;rotation:180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" adj="12901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444B48" w:rsidRPr="00124C6D">
        <w:rPr>
          <w:rFonts w:ascii="Arial" w:eastAsia="Times New Roman" w:hAnsi="Arial" w:cs="Arial"/>
          <w:bCs/>
          <w:noProof/>
          <w:sz w:val="24"/>
          <w:szCs w:val="24"/>
          <w:lang w:val="es-ES" w:eastAsia="es-ES"/>
        </w:rPr>
        <w:drawing>
          <wp:inline distT="0" distB="0" distL="0" distR="0" wp14:anchorId="65187F75" wp14:editId="77DE996C">
            <wp:extent cx="2857500" cy="1181100"/>
            <wp:effectExtent l="0" t="0" r="0" b="0"/>
            <wp:docPr id="138" name="Imagen 138" descr="https://jlsmorilloblog.files.wordpress.com/2018/06/imagen111.png?w=300&amp;h=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jlsmorilloblog.files.wordpress.com/2018/06/imagen111.png?w=300&amp;h=12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B48" w:rsidRPr="00124C6D" w:rsidRDefault="003C63D1" w:rsidP="00444B48">
      <w:pPr>
        <w:shd w:val="clear" w:color="auto" w:fill="FFFFFF"/>
        <w:spacing w:before="100" w:beforeAutospacing="1" w:after="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>
        <w:rPr>
          <w:rFonts w:ascii="Arial" w:eastAsia="Times New Roman" w:hAnsi="Arial" w:cs="Arial"/>
          <w:bCs/>
          <w:sz w:val="24"/>
          <w:szCs w:val="24"/>
          <w:lang w:eastAsia="es-419"/>
        </w:rPr>
        <w:t>En momento</w:t>
      </w:r>
      <w:r w:rsidR="00444B48"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 xml:space="preserve">, </w:t>
      </w: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Glassfish</w:t>
      </w:r>
      <w:r w:rsidR="00444B48"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 xml:space="preserve"> estará listo para aceptar solicitudes. El dominio por defecto “domain1” está configurado para escuchar en el puerto 8080. Ir a </w:t>
      </w:r>
      <w:hyperlink r:id="rId79" w:history="1">
        <w:r w:rsidR="00444B48" w:rsidRPr="00124C6D">
          <w:rPr>
            <w:rFonts w:ascii="Arial" w:eastAsia="Times New Roman" w:hAnsi="Arial" w:cs="Arial"/>
            <w:bCs/>
            <w:sz w:val="24"/>
            <w:szCs w:val="24"/>
            <w:lang w:eastAsia="es-419"/>
          </w:rPr>
          <w:t>http://localhost</w:t>
        </w:r>
      </w:hyperlink>
      <w:r w:rsidR="00444B48"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: 8080 para ver la página de inicio por defecto.</w:t>
      </w:r>
    </w:p>
    <w:p w:rsidR="00444B48" w:rsidRPr="00124C6D" w:rsidRDefault="003C63D1" w:rsidP="00444B48">
      <w:pPr>
        <w:shd w:val="clear" w:color="auto" w:fill="FFFFFF"/>
        <w:spacing w:before="100" w:beforeAutospacing="1" w:after="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>
        <w:rPr>
          <w:rFonts w:ascii="Arial" w:eastAsia="Times New Roman" w:hAnsi="Arial" w:cs="Arial"/>
          <w:bCs/>
          <w:noProof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1B0AFFC" wp14:editId="625C11D0">
                <wp:simplePos x="0" y="0"/>
                <wp:positionH relativeFrom="column">
                  <wp:posOffset>1758406</wp:posOffset>
                </wp:positionH>
                <wp:positionV relativeFrom="paragraph">
                  <wp:posOffset>293823</wp:posOffset>
                </wp:positionV>
                <wp:extent cx="417921" cy="326481"/>
                <wp:effectExtent l="57150" t="38100" r="1270" b="92710"/>
                <wp:wrapNone/>
                <wp:docPr id="155" name="Flecha a la derecha con bandas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17921" cy="326481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120D5A61" id="Flecha a la derecha con bandas 155" o:spid="_x0000_s1026" type="#_x0000_t93" style="position:absolute;margin-left:138.45pt;margin-top:23.15pt;width:32.9pt;height:25.7pt;rotation:180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" adj="13163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444B48" w:rsidRPr="00124C6D">
        <w:rPr>
          <w:rFonts w:ascii="Arial" w:eastAsia="Times New Roman" w:hAnsi="Arial" w:cs="Arial"/>
          <w:bCs/>
          <w:noProof/>
          <w:sz w:val="24"/>
          <w:szCs w:val="24"/>
          <w:lang w:val="es-ES" w:eastAsia="es-ES"/>
        </w:rPr>
        <w:drawing>
          <wp:inline distT="0" distB="0" distL="0" distR="0" wp14:anchorId="01244C68" wp14:editId="6893DE36">
            <wp:extent cx="5786846" cy="3735705"/>
            <wp:effectExtent l="0" t="0" r="4445" b="0"/>
            <wp:docPr id="140" name="Imagen 140" descr="https://jlsmorilloblog.files.wordpress.com/2018/06/imagen8.png?w=640&amp;h=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jlsmorilloblog.files.wordpress.com/2018/06/imagen8.png?w=640&amp;h=47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386" cy="373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B48" w:rsidRDefault="003C63D1" w:rsidP="00444B48">
      <w:pPr>
        <w:shd w:val="clear" w:color="auto" w:fill="FFFFFF"/>
        <w:spacing w:before="100" w:beforeAutospacing="1" w:after="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>
        <w:rPr>
          <w:rFonts w:ascii="Arial" w:eastAsia="Times New Roman" w:hAnsi="Arial" w:cs="Arial"/>
          <w:bCs/>
          <w:sz w:val="24"/>
          <w:szCs w:val="24"/>
          <w:lang w:eastAsia="es-419"/>
        </w:rPr>
        <w:t>Pueda que esta acceda a</w:t>
      </w:r>
      <w:r w:rsidR="00444B48"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 xml:space="preserve"> consola de administración de Glassfish a través de la URL </w:t>
      </w:r>
      <w:hyperlink w:history="1">
        <w:r w:rsidR="00444B48" w:rsidRPr="00A35CE3">
          <w:rPr>
            <w:rFonts w:ascii="Arial" w:eastAsia="Times New Roman" w:hAnsi="Arial" w:cs="Arial"/>
            <w:b/>
            <w:bCs/>
            <w:sz w:val="24"/>
            <w:szCs w:val="24"/>
            <w:lang w:eastAsia="es-419"/>
          </w:rPr>
          <w:t>http://&lt;IP</w:t>
        </w:r>
      </w:hyperlink>
      <w:r w:rsidR="00444B48" w:rsidRPr="00A35CE3">
        <w:rPr>
          <w:rFonts w:ascii="Arial" w:eastAsia="Times New Roman" w:hAnsi="Arial" w:cs="Arial"/>
          <w:b/>
          <w:bCs/>
          <w:sz w:val="24"/>
          <w:szCs w:val="24"/>
          <w:lang w:eastAsia="es-419"/>
        </w:rPr>
        <w:t> o nombre servidor&gt;:4848</w:t>
      </w:r>
    </w:p>
    <w:p w:rsidR="003C63D1" w:rsidRPr="00124C6D" w:rsidRDefault="003C63D1" w:rsidP="00444B48">
      <w:pPr>
        <w:shd w:val="clear" w:color="auto" w:fill="FFFFFF"/>
        <w:spacing w:before="100" w:beforeAutospacing="1" w:after="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</w:p>
    <w:p w:rsidR="00444B48" w:rsidRPr="00F6712F" w:rsidRDefault="00444B48" w:rsidP="00444B48">
      <w:pPr>
        <w:pStyle w:val="Ttulo3"/>
        <w:jc w:val="center"/>
        <w:rPr>
          <w:rFonts w:ascii="Arial" w:hAnsi="Arial"/>
          <w:caps/>
          <w:color w:val="auto"/>
        </w:rPr>
      </w:pPr>
      <w:bookmarkStart w:id="27" w:name="_Toc3655648"/>
      <w:r w:rsidRPr="00F6712F">
        <w:rPr>
          <w:rFonts w:ascii="Arial" w:hAnsi="Arial"/>
          <w:caps/>
          <w:color w:val="auto"/>
        </w:rPr>
        <w:t>AJUSTE JVM OPTIONS</w:t>
      </w:r>
      <w:bookmarkEnd w:id="27"/>
    </w:p>
    <w:p w:rsidR="00444B48" w:rsidRPr="00124C6D" w:rsidRDefault="00444B48" w:rsidP="00444B48">
      <w:pPr>
        <w:shd w:val="clear" w:color="auto" w:fill="FFFFFF"/>
        <w:spacing w:before="100" w:beforeAutospacing="1" w:after="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Para aumentar la memoria RAM disponible para las aplicaciones instaladas en Glassfish, es recomendable modificar el parámetro xmx512</w:t>
      </w:r>
      <w:r w:rsidR="003C63D1">
        <w:rPr>
          <w:rFonts w:ascii="Arial" w:eastAsia="Times New Roman" w:hAnsi="Arial" w:cs="Arial"/>
          <w:bCs/>
          <w:sz w:val="24"/>
          <w:szCs w:val="24"/>
          <w:lang w:eastAsia="es-419"/>
        </w:rPr>
        <w:t>m.</w:t>
      </w:r>
    </w:p>
    <w:p w:rsidR="003C63D1" w:rsidRDefault="003C63D1" w:rsidP="003C63D1">
      <w:pPr>
        <w:shd w:val="clear" w:color="auto" w:fill="FFFFFF"/>
        <w:spacing w:before="100" w:beforeAutospacing="1" w:after="360" w:line="455" w:lineRule="atLeast"/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>
        <w:rPr>
          <w:rFonts w:ascii="Arial" w:eastAsia="Times New Roman" w:hAnsi="Arial" w:cs="Arial"/>
          <w:bCs/>
          <w:noProof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BC0B2CF" wp14:editId="7A98716F">
                <wp:simplePos x="0" y="0"/>
                <wp:positionH relativeFrom="column">
                  <wp:posOffset>1928767</wp:posOffset>
                </wp:positionH>
                <wp:positionV relativeFrom="paragraph">
                  <wp:posOffset>3337651</wp:posOffset>
                </wp:positionV>
                <wp:extent cx="326572" cy="261075"/>
                <wp:effectExtent l="57150" t="38100" r="0" b="120015"/>
                <wp:wrapNone/>
                <wp:docPr id="156" name="Flecha a la derecha con bandas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6572" cy="261075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4D38FD94" id="Flecha a la derecha con bandas 156" o:spid="_x0000_s1026" type="#_x0000_t93" style="position:absolute;margin-left:151.85pt;margin-top:262.8pt;width:25.7pt;height:20.55pt;rotation:180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" adj="12966" fillcolor="#3f3151 [1607]" strokecolor="#ffc000">
                <v:shadow on="t" color="black" opacity="22937f" origin=",.5" offset="0,.63889mm"/>
              </v:shape>
            </w:pict>
          </mc:Fallback>
        </mc:AlternateContent>
      </w:r>
      <w:r w:rsidR="00444B48" w:rsidRPr="00124C6D">
        <w:rPr>
          <w:rFonts w:ascii="Arial" w:eastAsia="Times New Roman" w:hAnsi="Arial" w:cs="Arial"/>
          <w:bCs/>
          <w:noProof/>
          <w:sz w:val="24"/>
          <w:szCs w:val="24"/>
          <w:lang w:val="es-ES" w:eastAsia="es-ES"/>
        </w:rPr>
        <w:drawing>
          <wp:inline distT="0" distB="0" distL="0" distR="0" wp14:anchorId="45449F0B" wp14:editId="74963C3D">
            <wp:extent cx="5133975" cy="4057650"/>
            <wp:effectExtent l="0" t="0" r="9525" b="0"/>
            <wp:docPr id="158" name="Imagen 158" descr="https://jlsmorilloblog.files.wordpress.com/2018/06/imagen12.png?w=640&amp;h=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jlsmorilloblog.files.wordpress.com/2018/06/imagen12.png?w=640&amp;h=42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6E2" w:rsidRPr="00BD6476" w:rsidRDefault="006036E2" w:rsidP="00BD6476">
      <w:pPr>
        <w:pStyle w:val="Ttulo1"/>
        <w:jc w:val="left"/>
        <w:rPr>
          <w:rFonts w:ascii="Arial" w:hAnsi="Arial"/>
          <w:sz w:val="24"/>
        </w:rPr>
      </w:pPr>
      <w:bookmarkStart w:id="28" w:name="_Toc3231295"/>
      <w:bookmarkStart w:id="29" w:name="_Toc3655649"/>
      <w:r w:rsidRPr="00BD6476">
        <w:rPr>
          <w:rFonts w:ascii="Arial" w:hAnsi="Arial"/>
          <w:sz w:val="24"/>
        </w:rPr>
        <w:t>INICIAR LA APLICACION</w:t>
      </w:r>
      <w:bookmarkEnd w:id="28"/>
      <w:bookmarkEnd w:id="29"/>
    </w:p>
    <w:p w:rsidR="00E8471F" w:rsidRPr="00124C6D" w:rsidRDefault="00E8471F" w:rsidP="00124C6D">
      <w:pPr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</w:p>
    <w:p w:rsidR="00E8471F" w:rsidRPr="00124C6D" w:rsidRDefault="008A2D15" w:rsidP="00124C6D">
      <w:pPr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 xml:space="preserve">Ingresamos al navegador web Explorer ya que es el más recomendado para correr la </w:t>
      </w:r>
      <w:bookmarkStart w:id="30" w:name="OLE_LINK2"/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aplicación</w:t>
      </w:r>
      <w:bookmarkEnd w:id="30"/>
    </w:p>
    <w:p w:rsidR="008A2D15" w:rsidRPr="00124C6D" w:rsidRDefault="00103E97" w:rsidP="00124C6D">
      <w:pPr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291E8CB" wp14:editId="729C9EAA">
                <wp:simplePos x="0" y="0"/>
                <wp:positionH relativeFrom="margin">
                  <wp:posOffset>1980266</wp:posOffset>
                </wp:positionH>
                <wp:positionV relativeFrom="paragraph">
                  <wp:posOffset>1761694</wp:posOffset>
                </wp:positionV>
                <wp:extent cx="622130" cy="267752"/>
                <wp:effectExtent l="57150" t="19050" r="6985" b="94615"/>
                <wp:wrapNone/>
                <wp:docPr id="121" name="Flecha izquierd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130" cy="267752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0F07B41E" id="Flecha izquierda 121" o:spid="_x0000_s1026" type="#_x0000_t66" style="position:absolute;margin-left:155.95pt;margin-top:138.7pt;width:49pt;height:21.1pt;z-index:251909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" adj="4648" fillcolor="red" strokecolor="red"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8A2D15" w:rsidRPr="00124C6D">
        <w:rPr>
          <w:noProof/>
          <w:lang w:val="es-ES" w:eastAsia="es-ES"/>
        </w:rPr>
        <w:drawing>
          <wp:inline distT="0" distB="0" distL="0" distR="0" wp14:anchorId="7D7FE7AD" wp14:editId="2EE7C4DF">
            <wp:extent cx="3761905" cy="5942857"/>
            <wp:effectExtent l="0" t="0" r="0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15" w:rsidRPr="00124C6D" w:rsidRDefault="008A2D15" w:rsidP="00124C6D">
      <w:pPr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</w:p>
    <w:p w:rsidR="008A2D15" w:rsidRPr="00124C6D" w:rsidRDefault="008A2D15" w:rsidP="00124C6D">
      <w:pPr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</w:p>
    <w:p w:rsidR="008A2D15" w:rsidRPr="00124C6D" w:rsidRDefault="008A2D15" w:rsidP="00124C6D">
      <w:pPr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  <w:r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 xml:space="preserve">Ingresamos a la siguiente dirección para poder ingresar a la </w:t>
      </w:r>
      <w:r w:rsidR="005828E3" w:rsidRPr="00124C6D">
        <w:rPr>
          <w:rFonts w:ascii="Arial" w:eastAsia="Times New Roman" w:hAnsi="Arial" w:cs="Arial"/>
          <w:bCs/>
          <w:sz w:val="24"/>
          <w:szCs w:val="24"/>
          <w:lang w:eastAsia="es-419"/>
        </w:rPr>
        <w:t>aplicación:</w:t>
      </w:r>
    </w:p>
    <w:p w:rsidR="00C53ABF" w:rsidRPr="00124C6D" w:rsidRDefault="00C53ABF" w:rsidP="00124C6D">
      <w:pPr>
        <w:jc w:val="both"/>
        <w:rPr>
          <w:rFonts w:ascii="Arial" w:eastAsia="Times New Roman" w:hAnsi="Arial" w:cs="Arial"/>
          <w:bCs/>
          <w:sz w:val="24"/>
          <w:szCs w:val="24"/>
          <w:lang w:eastAsia="es-419"/>
        </w:rPr>
      </w:pPr>
    </w:p>
    <w:sectPr w:rsidR="00C53ABF" w:rsidRPr="00124C6D" w:rsidSect="00454196">
      <w:headerReference w:type="even" r:id="rId83"/>
      <w:headerReference w:type="default" r:id="rId84"/>
      <w:footerReference w:type="default" r:id="rId85"/>
      <w:headerReference w:type="first" r:id="rId86"/>
      <w:footerReference w:type="first" r:id="rId87"/>
      <w:pgSz w:w="12240" w:h="15840"/>
      <w:pgMar w:top="1985" w:right="1758" w:bottom="1418" w:left="212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2ED1" w:rsidRDefault="001B2ED1">
      <w:pPr>
        <w:spacing w:after="0" w:line="240" w:lineRule="auto"/>
      </w:pPr>
      <w:r>
        <w:separator/>
      </w:r>
    </w:p>
  </w:endnote>
  <w:endnote w:type="continuationSeparator" w:id="0">
    <w:p w:rsidR="001B2ED1" w:rsidRDefault="001B2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7B2" w:rsidRDefault="00081DA5">
    <w:pPr>
      <w:pStyle w:val="Piedepgina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page">
                <wp:posOffset>6607810</wp:posOffset>
              </wp:positionH>
              <wp:positionV relativeFrom="paragraph">
                <wp:posOffset>-61595</wp:posOffset>
              </wp:positionV>
              <wp:extent cx="927100" cy="342900"/>
              <wp:effectExtent l="3810" t="1905" r="0" b="0"/>
              <wp:wrapThrough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hrough>
              <wp:docPr id="2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227B2" w:rsidRPr="000B2932" w:rsidRDefault="009227B2" w:rsidP="009227B2">
                          <w:pPr>
                            <w:rPr>
                              <w:sz w:val="14"/>
                            </w:rPr>
                          </w:pPr>
                          <w:r w:rsidRPr="000B2932"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  </w:t>
                          </w:r>
                          <w:r w:rsidR="00615903"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 GC-F -</w:t>
                          </w:r>
                          <w:proofErr w:type="gramStart"/>
                          <w:r w:rsidR="00615903"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>005</w:t>
                          </w:r>
                          <w:r w:rsidRPr="000B2932"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 V.</w:t>
                          </w:r>
                          <w:proofErr w:type="gramEnd"/>
                          <w:r w:rsidRPr="000B2932"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0</w:t>
                          </w:r>
                          <w:r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7" type="#_x0000_t202" style="position:absolute;margin-left:520.3pt;margin-top:-4.85pt;width:73pt;height:27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" filled="f" stroked="f">
              <v:textbox inset=",7.2pt,,7.2pt">
                <w:txbxContent>
                  <w:p w:rsidR="009227B2" w:rsidRPr="000B2932" w:rsidRDefault="009227B2" w:rsidP="009227B2">
                    <w:pPr>
                      <w:rPr>
                        <w:sz w:val="14"/>
                      </w:rPr>
                    </w:pPr>
                    <w:r w:rsidRPr="000B2932"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  </w:t>
                    </w:r>
                    <w:r w:rsidR="00615903"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 GC-F -</w:t>
                    </w:r>
                    <w:proofErr w:type="gramStart"/>
                    <w:r w:rsidR="00615903">
                      <w:rPr>
                        <w:rFonts w:cs="Arial"/>
                        <w:iCs/>
                        <w:color w:val="7F7F7F"/>
                        <w:sz w:val="14"/>
                      </w:rPr>
                      <w:t>005</w:t>
                    </w:r>
                    <w:r w:rsidRPr="000B2932"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 V.</w:t>
                    </w:r>
                    <w:proofErr w:type="gramEnd"/>
                    <w:r w:rsidRPr="000B2932"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0</w:t>
                    </w:r>
                    <w:r>
                      <w:rPr>
                        <w:rFonts w:cs="Arial"/>
                        <w:iCs/>
                        <w:color w:val="7F7F7F"/>
                        <w:sz w:val="14"/>
                      </w:rPr>
                      <w:t>1</w:t>
                    </w:r>
                  </w:p>
                </w:txbxContent>
              </v:textbox>
              <w10:wrap type="through" anchorx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EB9" w:rsidRDefault="00081DA5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54656" behindDoc="0" locked="0" layoutInCell="1" allowOverlap="1">
          <wp:simplePos x="0" y="0"/>
          <wp:positionH relativeFrom="page">
            <wp:align>right</wp:align>
          </wp:positionH>
          <wp:positionV relativeFrom="page">
            <wp:posOffset>9199880</wp:posOffset>
          </wp:positionV>
          <wp:extent cx="4017010" cy="696595"/>
          <wp:effectExtent l="0" t="0" r="0" b="0"/>
          <wp:wrapNone/>
          <wp:docPr id="11" name="Imagen 11" descr="Redes-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Redes-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17010" cy="696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page">
            <wp:align>left</wp:align>
          </wp:positionH>
          <wp:positionV relativeFrom="paragraph">
            <wp:posOffset>-241300</wp:posOffset>
          </wp:positionV>
          <wp:extent cx="3037205" cy="696595"/>
          <wp:effectExtent l="0" t="0" r="10795" b="0"/>
          <wp:wrapNone/>
          <wp:docPr id="12" name="Imagen 12" descr="URL-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URL-pi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37205" cy="696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2ED1" w:rsidRDefault="001B2ED1">
      <w:pPr>
        <w:spacing w:after="0" w:line="240" w:lineRule="auto"/>
      </w:pPr>
      <w:r>
        <w:separator/>
      </w:r>
    </w:p>
  </w:footnote>
  <w:footnote w:type="continuationSeparator" w:id="0">
    <w:p w:rsidR="001B2ED1" w:rsidRDefault="001B2E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EB9" w:rsidRDefault="001B2ED1">
    <w:pPr>
      <w:pStyle w:val="Encabezado"/>
    </w:pPr>
    <w:r>
      <w:rPr>
        <w:noProof/>
        <w:lang w:val="es-ES"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571.2pt;height:739.2pt;z-index:-251655680;mso-wrap-edited:f;mso-position-horizontal:center;mso-position-horizontal-relative:margin;mso-position-vertical:center;mso-position-vertical-relative:margin" wrapcoords="-28 0 -28 21556 21600 21556 21600 0 -28 0">
          <v:imagedata r:id="rId1" o:title="word_SEN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EB9" w:rsidRDefault="00081DA5" w:rsidP="00B81E54">
    <w:pPr>
      <w:pStyle w:val="Encabezado"/>
      <w:tabs>
        <w:tab w:val="clear" w:pos="4419"/>
        <w:tab w:val="clear" w:pos="8838"/>
        <w:tab w:val="right" w:pos="8413"/>
      </w:tabs>
    </w:pPr>
    <w:r>
      <w:rPr>
        <w:noProof/>
        <w:lang w:val="es-ES" w:eastAsia="es-ES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3086100" cy="1062355"/>
          <wp:effectExtent l="0" t="0" r="12700" b="4445"/>
          <wp:wrapNone/>
          <wp:docPr id="19" name="Imagen 19" descr="Logo-cabezo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Logo-cabezo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86100" cy="1062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5EB9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EB9" w:rsidRPr="009D3BDB" w:rsidRDefault="00081DA5" w:rsidP="00270B28">
    <w:pPr>
      <w:spacing w:after="240"/>
      <w:jc w:val="right"/>
      <w:rPr>
        <w:rFonts w:cs="Arial"/>
        <w:iCs/>
        <w:color w:val="7F7F7F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page">
                <wp:posOffset>6615430</wp:posOffset>
              </wp:positionH>
              <wp:positionV relativeFrom="paragraph">
                <wp:posOffset>8279765</wp:posOffset>
              </wp:positionV>
              <wp:extent cx="927100" cy="342900"/>
              <wp:effectExtent l="0" t="0" r="1270" b="635"/>
              <wp:wrapThrough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hrough>
              <wp:docPr id="1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227B2" w:rsidRPr="000B2932" w:rsidRDefault="009227B2" w:rsidP="009227B2">
                          <w:pPr>
                            <w:rPr>
                              <w:sz w:val="14"/>
                            </w:rPr>
                          </w:pPr>
                          <w:r w:rsidRPr="000B2932"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  </w:t>
                          </w:r>
                          <w:r w:rsidR="00615903"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 GC-F -</w:t>
                          </w:r>
                          <w:proofErr w:type="gramStart"/>
                          <w:r w:rsidR="00615903"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>005</w:t>
                          </w:r>
                          <w:r w:rsidRPr="000B2932"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 V.</w:t>
                          </w:r>
                          <w:proofErr w:type="gramEnd"/>
                          <w:r w:rsidRPr="000B2932"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0</w:t>
                          </w:r>
                          <w:r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8" type="#_x0000_t202" style="position:absolute;left:0;text-align:left;margin-left:520.9pt;margin-top:651.95pt;width:73pt;height:27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" filled="f" stroked="f">
              <v:textbox inset=",7.2pt,,7.2pt">
                <w:txbxContent>
                  <w:p w:rsidR="009227B2" w:rsidRPr="000B2932" w:rsidRDefault="009227B2" w:rsidP="009227B2">
                    <w:pPr>
                      <w:rPr>
                        <w:sz w:val="14"/>
                      </w:rPr>
                    </w:pPr>
                    <w:r w:rsidRPr="000B2932"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  </w:t>
                    </w:r>
                    <w:r w:rsidR="00615903"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 GC-F -</w:t>
                    </w:r>
                    <w:proofErr w:type="gramStart"/>
                    <w:r w:rsidR="00615903">
                      <w:rPr>
                        <w:rFonts w:cs="Arial"/>
                        <w:iCs/>
                        <w:color w:val="7F7F7F"/>
                        <w:sz w:val="14"/>
                      </w:rPr>
                      <w:t>005</w:t>
                    </w:r>
                    <w:r w:rsidRPr="000B2932"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 V.</w:t>
                    </w:r>
                    <w:proofErr w:type="gramEnd"/>
                    <w:r w:rsidRPr="000B2932"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0</w:t>
                    </w:r>
                    <w:r>
                      <w:rPr>
                        <w:rFonts w:cs="Arial"/>
                        <w:iCs/>
                        <w:color w:val="7F7F7F"/>
                        <w:sz w:val="14"/>
                      </w:rPr>
                      <w:t>1</w:t>
                    </w:r>
                  </w:p>
                </w:txbxContent>
              </v:textbox>
              <w10:wrap type="through" anchorx="page"/>
            </v:shape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3086100" cy="1062355"/>
          <wp:effectExtent l="0" t="0" r="12700" b="4445"/>
          <wp:wrapNone/>
          <wp:docPr id="17" name="Imagen 17" descr="Logo-cabezo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Logo-cabezo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86100" cy="1062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832E0D8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E13F08"/>
    <w:multiLevelType w:val="hybridMultilevel"/>
    <w:tmpl w:val="9154E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C1F18"/>
    <w:multiLevelType w:val="hybridMultilevel"/>
    <w:tmpl w:val="245EAD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05C9A"/>
    <w:multiLevelType w:val="hybridMultilevel"/>
    <w:tmpl w:val="7DFE2172"/>
    <w:lvl w:ilvl="0" w:tplc="5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1C103938"/>
    <w:multiLevelType w:val="hybridMultilevel"/>
    <w:tmpl w:val="DB420DD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967FB"/>
    <w:multiLevelType w:val="hybridMultilevel"/>
    <w:tmpl w:val="C8725D1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B2841"/>
    <w:multiLevelType w:val="hybridMultilevel"/>
    <w:tmpl w:val="BBAA0BC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C47D0"/>
    <w:multiLevelType w:val="hybridMultilevel"/>
    <w:tmpl w:val="70AA8E0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D3DAC"/>
    <w:multiLevelType w:val="multilevel"/>
    <w:tmpl w:val="4358E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5C26EE"/>
    <w:multiLevelType w:val="hybridMultilevel"/>
    <w:tmpl w:val="BBAA0BC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143E6D"/>
    <w:multiLevelType w:val="hybridMultilevel"/>
    <w:tmpl w:val="5484D2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AB7EC4"/>
    <w:multiLevelType w:val="multilevel"/>
    <w:tmpl w:val="177E9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825D62"/>
    <w:multiLevelType w:val="hybridMultilevel"/>
    <w:tmpl w:val="E7E877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4359AC"/>
    <w:multiLevelType w:val="hybridMultilevel"/>
    <w:tmpl w:val="CC6A8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283E6E"/>
    <w:multiLevelType w:val="hybridMultilevel"/>
    <w:tmpl w:val="E934FE0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430098"/>
    <w:multiLevelType w:val="hybridMultilevel"/>
    <w:tmpl w:val="EBF48AB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870DFD"/>
    <w:multiLevelType w:val="hybridMultilevel"/>
    <w:tmpl w:val="70F024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1"/>
  </w:num>
  <w:num w:numId="5">
    <w:abstractNumId w:val="13"/>
  </w:num>
  <w:num w:numId="6">
    <w:abstractNumId w:val="0"/>
  </w:num>
  <w:num w:numId="7">
    <w:abstractNumId w:val="5"/>
  </w:num>
  <w:num w:numId="8">
    <w:abstractNumId w:val="11"/>
  </w:num>
  <w:num w:numId="9">
    <w:abstractNumId w:val="8"/>
  </w:num>
  <w:num w:numId="10">
    <w:abstractNumId w:val="15"/>
  </w:num>
  <w:num w:numId="11">
    <w:abstractNumId w:val="3"/>
  </w:num>
  <w:num w:numId="12">
    <w:abstractNumId w:val="6"/>
  </w:num>
  <w:num w:numId="13">
    <w:abstractNumId w:val="14"/>
  </w:num>
  <w:num w:numId="14">
    <w:abstractNumId w:val="9"/>
  </w:num>
  <w:num w:numId="15">
    <w:abstractNumId w:val="16"/>
  </w:num>
  <w:num w:numId="16">
    <w:abstractNumId w:val="7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es-CO" w:vendorID="64" w:dllVersion="131078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0"/>
  <w:activeWritingStyle w:appName="MSWord" w:lang="es-MX" w:vendorID="64" w:dllVersion="131078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8F6"/>
    <w:rsid w:val="00032142"/>
    <w:rsid w:val="000355B4"/>
    <w:rsid w:val="00036473"/>
    <w:rsid w:val="0007223F"/>
    <w:rsid w:val="000770FE"/>
    <w:rsid w:val="00081DA5"/>
    <w:rsid w:val="000C35A8"/>
    <w:rsid w:val="000C7914"/>
    <w:rsid w:val="000E25FA"/>
    <w:rsid w:val="00103E97"/>
    <w:rsid w:val="00124C6D"/>
    <w:rsid w:val="00133300"/>
    <w:rsid w:val="0014067B"/>
    <w:rsid w:val="00155FC7"/>
    <w:rsid w:val="001619AC"/>
    <w:rsid w:val="00165ACB"/>
    <w:rsid w:val="00181786"/>
    <w:rsid w:val="00190540"/>
    <w:rsid w:val="00191A32"/>
    <w:rsid w:val="001A1F75"/>
    <w:rsid w:val="001B2ED1"/>
    <w:rsid w:val="001B35C1"/>
    <w:rsid w:val="001C4AFA"/>
    <w:rsid w:val="001C79EA"/>
    <w:rsid w:val="001D4943"/>
    <w:rsid w:val="001E43F7"/>
    <w:rsid w:val="001F6AFF"/>
    <w:rsid w:val="00200DCA"/>
    <w:rsid w:val="00202BA3"/>
    <w:rsid w:val="00234B95"/>
    <w:rsid w:val="0024357A"/>
    <w:rsid w:val="0024790D"/>
    <w:rsid w:val="00250D90"/>
    <w:rsid w:val="00252F46"/>
    <w:rsid w:val="002541EB"/>
    <w:rsid w:val="0027049F"/>
    <w:rsid w:val="00270B28"/>
    <w:rsid w:val="0027155A"/>
    <w:rsid w:val="00282371"/>
    <w:rsid w:val="002A3880"/>
    <w:rsid w:val="002B361F"/>
    <w:rsid w:val="002C4A22"/>
    <w:rsid w:val="00306D19"/>
    <w:rsid w:val="0030771D"/>
    <w:rsid w:val="00321888"/>
    <w:rsid w:val="00331926"/>
    <w:rsid w:val="00361818"/>
    <w:rsid w:val="00363F48"/>
    <w:rsid w:val="0038502E"/>
    <w:rsid w:val="00386765"/>
    <w:rsid w:val="003937EC"/>
    <w:rsid w:val="003C63D1"/>
    <w:rsid w:val="003E0FA8"/>
    <w:rsid w:val="003F46D8"/>
    <w:rsid w:val="00414291"/>
    <w:rsid w:val="00416CBD"/>
    <w:rsid w:val="0042562D"/>
    <w:rsid w:val="00426CBC"/>
    <w:rsid w:val="00427A5E"/>
    <w:rsid w:val="004401B2"/>
    <w:rsid w:val="00444B48"/>
    <w:rsid w:val="004505F3"/>
    <w:rsid w:val="00454196"/>
    <w:rsid w:val="00460D75"/>
    <w:rsid w:val="00484E8D"/>
    <w:rsid w:val="00494B12"/>
    <w:rsid w:val="004B3541"/>
    <w:rsid w:val="004B47AC"/>
    <w:rsid w:val="004C2FFB"/>
    <w:rsid w:val="004D2B04"/>
    <w:rsid w:val="004E0924"/>
    <w:rsid w:val="004E5548"/>
    <w:rsid w:val="004F2C25"/>
    <w:rsid w:val="004F74EA"/>
    <w:rsid w:val="00500BE7"/>
    <w:rsid w:val="0052390F"/>
    <w:rsid w:val="00524511"/>
    <w:rsid w:val="005435C4"/>
    <w:rsid w:val="005466AB"/>
    <w:rsid w:val="0056156A"/>
    <w:rsid w:val="00565A8B"/>
    <w:rsid w:val="00565FB6"/>
    <w:rsid w:val="00573DA4"/>
    <w:rsid w:val="005740EB"/>
    <w:rsid w:val="005828E3"/>
    <w:rsid w:val="00584B5C"/>
    <w:rsid w:val="0058718E"/>
    <w:rsid w:val="005A55C6"/>
    <w:rsid w:val="005B4EFC"/>
    <w:rsid w:val="005C01F0"/>
    <w:rsid w:val="005C19A6"/>
    <w:rsid w:val="005C6263"/>
    <w:rsid w:val="005D7979"/>
    <w:rsid w:val="005E0070"/>
    <w:rsid w:val="005E17C6"/>
    <w:rsid w:val="005F4103"/>
    <w:rsid w:val="00601B25"/>
    <w:rsid w:val="006036E2"/>
    <w:rsid w:val="00607F43"/>
    <w:rsid w:val="006144A5"/>
    <w:rsid w:val="0061572A"/>
    <w:rsid w:val="00615903"/>
    <w:rsid w:val="006256CE"/>
    <w:rsid w:val="00640D1C"/>
    <w:rsid w:val="00660C07"/>
    <w:rsid w:val="006638FB"/>
    <w:rsid w:val="00690AA9"/>
    <w:rsid w:val="00690DE8"/>
    <w:rsid w:val="006A78A7"/>
    <w:rsid w:val="006B5510"/>
    <w:rsid w:val="006B5EB9"/>
    <w:rsid w:val="006D38A5"/>
    <w:rsid w:val="006F2AA2"/>
    <w:rsid w:val="00723F84"/>
    <w:rsid w:val="007368B2"/>
    <w:rsid w:val="007452B1"/>
    <w:rsid w:val="0074541B"/>
    <w:rsid w:val="007556C4"/>
    <w:rsid w:val="007606C3"/>
    <w:rsid w:val="007679C8"/>
    <w:rsid w:val="00777C02"/>
    <w:rsid w:val="00794B88"/>
    <w:rsid w:val="007C5F60"/>
    <w:rsid w:val="007D6B9A"/>
    <w:rsid w:val="008115EB"/>
    <w:rsid w:val="00817869"/>
    <w:rsid w:val="00817FFD"/>
    <w:rsid w:val="00832462"/>
    <w:rsid w:val="008335F4"/>
    <w:rsid w:val="00840C48"/>
    <w:rsid w:val="0084352B"/>
    <w:rsid w:val="00853F5F"/>
    <w:rsid w:val="0087598A"/>
    <w:rsid w:val="008A11CB"/>
    <w:rsid w:val="008A2D15"/>
    <w:rsid w:val="008B4EA4"/>
    <w:rsid w:val="008C6EFE"/>
    <w:rsid w:val="008D63A8"/>
    <w:rsid w:val="00907301"/>
    <w:rsid w:val="009227B2"/>
    <w:rsid w:val="009229A4"/>
    <w:rsid w:val="00926767"/>
    <w:rsid w:val="00962F2D"/>
    <w:rsid w:val="00987D39"/>
    <w:rsid w:val="00987EC2"/>
    <w:rsid w:val="009A33F5"/>
    <w:rsid w:val="009A3C2B"/>
    <w:rsid w:val="009B32DF"/>
    <w:rsid w:val="009C28C2"/>
    <w:rsid w:val="009C7F80"/>
    <w:rsid w:val="009D1737"/>
    <w:rsid w:val="009D3BDB"/>
    <w:rsid w:val="009E2A09"/>
    <w:rsid w:val="00A00E82"/>
    <w:rsid w:val="00A07FF2"/>
    <w:rsid w:val="00A13264"/>
    <w:rsid w:val="00A30B34"/>
    <w:rsid w:val="00A35CE3"/>
    <w:rsid w:val="00A41464"/>
    <w:rsid w:val="00A86D0E"/>
    <w:rsid w:val="00AA075F"/>
    <w:rsid w:val="00AE1C8C"/>
    <w:rsid w:val="00AF799E"/>
    <w:rsid w:val="00B1254D"/>
    <w:rsid w:val="00B34EB8"/>
    <w:rsid w:val="00B51D46"/>
    <w:rsid w:val="00B5313D"/>
    <w:rsid w:val="00B61DD5"/>
    <w:rsid w:val="00B76D36"/>
    <w:rsid w:val="00B81E54"/>
    <w:rsid w:val="00BA1C6F"/>
    <w:rsid w:val="00BA7686"/>
    <w:rsid w:val="00BC08D0"/>
    <w:rsid w:val="00BD6476"/>
    <w:rsid w:val="00BE1DA9"/>
    <w:rsid w:val="00BF54E6"/>
    <w:rsid w:val="00C03F62"/>
    <w:rsid w:val="00C3473F"/>
    <w:rsid w:val="00C50FA4"/>
    <w:rsid w:val="00C53ABF"/>
    <w:rsid w:val="00C54FAD"/>
    <w:rsid w:val="00C65D76"/>
    <w:rsid w:val="00C668D8"/>
    <w:rsid w:val="00C73B2D"/>
    <w:rsid w:val="00C814EF"/>
    <w:rsid w:val="00C90ECF"/>
    <w:rsid w:val="00CC719E"/>
    <w:rsid w:val="00CD3528"/>
    <w:rsid w:val="00D4003A"/>
    <w:rsid w:val="00D5010A"/>
    <w:rsid w:val="00D70F74"/>
    <w:rsid w:val="00D83EAD"/>
    <w:rsid w:val="00D87605"/>
    <w:rsid w:val="00D87E3C"/>
    <w:rsid w:val="00D955DD"/>
    <w:rsid w:val="00DB5B28"/>
    <w:rsid w:val="00DD230E"/>
    <w:rsid w:val="00DD53B6"/>
    <w:rsid w:val="00DE0FBF"/>
    <w:rsid w:val="00DE43F0"/>
    <w:rsid w:val="00DE6F85"/>
    <w:rsid w:val="00DE7417"/>
    <w:rsid w:val="00E053FE"/>
    <w:rsid w:val="00E21021"/>
    <w:rsid w:val="00E41237"/>
    <w:rsid w:val="00E607A4"/>
    <w:rsid w:val="00E6679C"/>
    <w:rsid w:val="00E66CB5"/>
    <w:rsid w:val="00E702E9"/>
    <w:rsid w:val="00E8471F"/>
    <w:rsid w:val="00E877A0"/>
    <w:rsid w:val="00E903AC"/>
    <w:rsid w:val="00EA1730"/>
    <w:rsid w:val="00EA4853"/>
    <w:rsid w:val="00EB3D21"/>
    <w:rsid w:val="00EC497C"/>
    <w:rsid w:val="00ED542B"/>
    <w:rsid w:val="00F0296E"/>
    <w:rsid w:val="00F078F6"/>
    <w:rsid w:val="00F14A42"/>
    <w:rsid w:val="00F21BE1"/>
    <w:rsid w:val="00F25F3C"/>
    <w:rsid w:val="00F278D1"/>
    <w:rsid w:val="00F62D6C"/>
    <w:rsid w:val="00F6712F"/>
    <w:rsid w:val="00F73B3A"/>
    <w:rsid w:val="00F821FD"/>
    <w:rsid w:val="00F833CD"/>
    <w:rsid w:val="00FB011A"/>
    <w:rsid w:val="00FC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14FDCB4C"/>
  <w15:docId w15:val="{66B75C09-815D-477C-AB8D-728820578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71F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13264"/>
    <w:pPr>
      <w:spacing w:line="360" w:lineRule="auto"/>
      <w:jc w:val="center"/>
      <w:outlineLvl w:val="0"/>
    </w:pPr>
    <w:rPr>
      <w:rFonts w:cs="Arial"/>
      <w:b/>
      <w:color w:val="262626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3264"/>
    <w:pPr>
      <w:spacing w:line="240" w:lineRule="auto"/>
      <w:jc w:val="center"/>
      <w:outlineLvl w:val="1"/>
    </w:pPr>
    <w:rPr>
      <w:rFonts w:cs="Arial"/>
      <w:color w:val="262626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61D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multicolor-nfasis11">
    <w:name w:val="Lista multicolor - Énfasis 11"/>
    <w:basedOn w:val="Normal"/>
    <w:uiPriority w:val="34"/>
    <w:qFormat/>
    <w:rsid w:val="005F410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B55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5510"/>
  </w:style>
  <w:style w:type="paragraph" w:styleId="Piedepgina">
    <w:name w:val="footer"/>
    <w:basedOn w:val="Normal"/>
    <w:link w:val="PiedepginaCar"/>
    <w:uiPriority w:val="99"/>
    <w:unhideWhenUsed/>
    <w:rsid w:val="006B55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5510"/>
  </w:style>
  <w:style w:type="paragraph" w:styleId="Textodeglobo">
    <w:name w:val="Balloon Text"/>
    <w:basedOn w:val="Normal"/>
    <w:link w:val="TextodegloboCar"/>
    <w:uiPriority w:val="99"/>
    <w:semiHidden/>
    <w:unhideWhenUsed/>
    <w:rsid w:val="005740E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5740EB"/>
    <w:rPr>
      <w:rFonts w:ascii="Lucida Grande" w:hAnsi="Lucida Grande" w:cs="Lucida Grande"/>
      <w:sz w:val="18"/>
      <w:szCs w:val="18"/>
    </w:rPr>
  </w:style>
  <w:style w:type="character" w:customStyle="1" w:styleId="EncabezadoCar1">
    <w:name w:val="Encabezado Car1"/>
    <w:rsid w:val="00270B28"/>
    <w:rPr>
      <w:rFonts w:ascii="Calibri" w:eastAsia="Calibri" w:hAnsi="Calibri"/>
      <w:sz w:val="22"/>
      <w:szCs w:val="22"/>
      <w:lang w:eastAsia="ar-SA"/>
    </w:rPr>
  </w:style>
  <w:style w:type="character" w:customStyle="1" w:styleId="Ttulo1Car">
    <w:name w:val="Título 1 Car"/>
    <w:link w:val="Ttulo1"/>
    <w:uiPriority w:val="9"/>
    <w:rsid w:val="00A13264"/>
    <w:rPr>
      <w:rFonts w:cs="Arial"/>
      <w:b/>
      <w:color w:val="262626"/>
      <w:sz w:val="28"/>
      <w:szCs w:val="24"/>
      <w:lang w:eastAsia="en-US"/>
    </w:rPr>
  </w:style>
  <w:style w:type="character" w:customStyle="1" w:styleId="Ttulo2Car">
    <w:name w:val="Título 2 Car"/>
    <w:link w:val="Ttulo2"/>
    <w:uiPriority w:val="9"/>
    <w:rsid w:val="00A13264"/>
    <w:rPr>
      <w:rFonts w:cs="Arial"/>
      <w:color w:val="262626"/>
      <w:sz w:val="22"/>
      <w:szCs w:val="24"/>
      <w:lang w:eastAsia="en-US"/>
    </w:rPr>
  </w:style>
  <w:style w:type="character" w:styleId="Hipervnculo">
    <w:name w:val="Hyperlink"/>
    <w:basedOn w:val="Fuentedeprrafopredeter"/>
    <w:uiPriority w:val="99"/>
    <w:unhideWhenUsed/>
    <w:rsid w:val="00C90ECF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C90ECF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419" w:eastAsia="es-419"/>
    </w:rPr>
  </w:style>
  <w:style w:type="paragraph" w:styleId="TDC2">
    <w:name w:val="toc 2"/>
    <w:basedOn w:val="Normal"/>
    <w:next w:val="Normal"/>
    <w:autoRedefine/>
    <w:uiPriority w:val="39"/>
    <w:unhideWhenUsed/>
    <w:rsid w:val="00C90ECF"/>
    <w:pPr>
      <w:spacing w:after="100" w:line="259" w:lineRule="auto"/>
      <w:ind w:left="220"/>
    </w:pPr>
    <w:rPr>
      <w:rFonts w:asciiTheme="minorHAnsi" w:eastAsiaTheme="minorHAnsi" w:hAnsiTheme="minorHAnsi" w:cstheme="minorBidi"/>
      <w:lang w:val="es-419"/>
    </w:rPr>
  </w:style>
  <w:style w:type="paragraph" w:styleId="TDC1">
    <w:name w:val="toc 1"/>
    <w:basedOn w:val="Normal"/>
    <w:next w:val="Normal"/>
    <w:autoRedefine/>
    <w:uiPriority w:val="39"/>
    <w:unhideWhenUsed/>
    <w:rsid w:val="00C90ECF"/>
    <w:pPr>
      <w:spacing w:after="100"/>
    </w:pPr>
  </w:style>
  <w:style w:type="paragraph" w:styleId="Prrafodelista">
    <w:name w:val="List Paragraph"/>
    <w:basedOn w:val="Normal"/>
    <w:uiPriority w:val="34"/>
    <w:qFormat/>
    <w:rsid w:val="00987EC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B61DD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F6712F"/>
    <w:pPr>
      <w:tabs>
        <w:tab w:val="right" w:leader="dot" w:pos="8346"/>
      </w:tabs>
      <w:spacing w:after="100"/>
      <w:ind w:left="440"/>
    </w:pPr>
    <w:rPr>
      <w:rFonts w:ascii="Arial" w:hAnsi="Arial"/>
      <w:b/>
      <w:caps/>
      <w:noProof/>
    </w:rPr>
  </w:style>
  <w:style w:type="paragraph" w:styleId="Sinespaciado">
    <w:name w:val="No Spacing"/>
    <w:uiPriority w:val="1"/>
    <w:qFormat/>
    <w:rsid w:val="00BD6476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3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34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2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wnloads.mysql.com/archives/workbench/" TargetMode="External"/><Relationship Id="rId21" Type="http://schemas.openxmlformats.org/officeDocument/2006/relationships/image" Target="media/image12.png"/><Relationship Id="rId42" Type="http://schemas.openxmlformats.org/officeDocument/2006/relationships/hyperlink" Target="http://www.oracle.com/technetwork/java/javase/downloads/jdk8-downloads-2133151.html" TargetMode="External"/><Relationship Id="rId47" Type="http://schemas.openxmlformats.org/officeDocument/2006/relationships/image" Target="media/image33.jpeg"/><Relationship Id="rId63" Type="http://schemas.openxmlformats.org/officeDocument/2006/relationships/image" Target="media/image44.tmp"/><Relationship Id="rId68" Type="http://schemas.openxmlformats.org/officeDocument/2006/relationships/hyperlink" Target="https://i2.wp.com/tutobasico.com/wp-content/uploads/2018/01/tomcat1-1.jpg?ssl=1" TargetMode="External"/><Relationship Id="rId84" Type="http://schemas.openxmlformats.org/officeDocument/2006/relationships/header" Target="header2.xml"/><Relationship Id="rId89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tmp"/><Relationship Id="rId32" Type="http://schemas.openxmlformats.org/officeDocument/2006/relationships/image" Target="media/image21.tmp"/><Relationship Id="rId37" Type="http://schemas.openxmlformats.org/officeDocument/2006/relationships/image" Target="media/image26.tmp"/><Relationship Id="rId53" Type="http://schemas.openxmlformats.org/officeDocument/2006/relationships/image" Target="media/image36.jpeg"/><Relationship Id="rId58" Type="http://schemas.openxmlformats.org/officeDocument/2006/relationships/image" Target="media/image39.tmp"/><Relationship Id="rId74" Type="http://schemas.openxmlformats.org/officeDocument/2006/relationships/image" Target="media/image50.png"/><Relationship Id="rId79" Type="http://schemas.openxmlformats.org/officeDocument/2006/relationships/hyperlink" Target="http://localhost/" TargetMode="External"/><Relationship Id="rId5" Type="http://schemas.openxmlformats.org/officeDocument/2006/relationships/webSettings" Target="webSettings.xml"/><Relationship Id="rId14" Type="http://schemas.openxmlformats.org/officeDocument/2006/relationships/image" Target="media/image5.tmp"/><Relationship Id="rId22" Type="http://schemas.openxmlformats.org/officeDocument/2006/relationships/image" Target="media/image13.png"/><Relationship Id="rId27" Type="http://schemas.openxmlformats.org/officeDocument/2006/relationships/image" Target="media/image16.tmp"/><Relationship Id="rId30" Type="http://schemas.openxmlformats.org/officeDocument/2006/relationships/image" Target="media/image19.tmp"/><Relationship Id="rId35" Type="http://schemas.openxmlformats.org/officeDocument/2006/relationships/image" Target="media/image24.PNG"/><Relationship Id="rId43" Type="http://schemas.openxmlformats.org/officeDocument/2006/relationships/image" Target="media/image31.tmp"/><Relationship Id="rId48" Type="http://schemas.openxmlformats.org/officeDocument/2006/relationships/hyperlink" Target="https://i2.wp.com/tutobasico.com/wp-content/uploads/2018/01/tomcatw4.jpg?ssl=1" TargetMode="External"/><Relationship Id="rId56" Type="http://schemas.openxmlformats.org/officeDocument/2006/relationships/hyperlink" Target="https://i1.wp.com/tutobasico.com/wp-content/uploads/2018/01/tomcatw8.jpg?ssl=1" TargetMode="External"/><Relationship Id="rId64" Type="http://schemas.openxmlformats.org/officeDocument/2006/relationships/hyperlink" Target="https://i2.wp.com/tutobasico.com/wp-content/uploads/2018/01/tomcat7-1.jpg?ssl=1" TargetMode="External"/><Relationship Id="rId69" Type="http://schemas.openxmlformats.org/officeDocument/2006/relationships/image" Target="media/image47.jpeg"/><Relationship Id="rId77" Type="http://schemas.openxmlformats.org/officeDocument/2006/relationships/image" Target="media/image53.png"/><Relationship Id="rId8" Type="http://schemas.openxmlformats.org/officeDocument/2006/relationships/hyperlink" Target="https://downloads.mysql.com/archives/workbench/" TargetMode="External"/><Relationship Id="rId51" Type="http://schemas.openxmlformats.org/officeDocument/2006/relationships/image" Target="media/image35.tmp"/><Relationship Id="rId72" Type="http://schemas.openxmlformats.org/officeDocument/2006/relationships/hyperlink" Target="https://javaee.github.io/glassfish/download" TargetMode="External"/><Relationship Id="rId80" Type="http://schemas.openxmlformats.org/officeDocument/2006/relationships/image" Target="media/image55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tmp"/><Relationship Id="rId17" Type="http://schemas.openxmlformats.org/officeDocument/2006/relationships/image" Target="media/image8.png"/><Relationship Id="rId25" Type="http://schemas.openxmlformats.org/officeDocument/2006/relationships/hyperlink" Target="http://dev.mysql.com/downloads/mysql/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i2.wp.com/tutobasico.com/wp-content/uploads/2018/01/tomcatw3.jpg?ssl=1" TargetMode="External"/><Relationship Id="rId59" Type="http://schemas.openxmlformats.org/officeDocument/2006/relationships/image" Target="media/image40.tmp"/><Relationship Id="rId67" Type="http://schemas.openxmlformats.org/officeDocument/2006/relationships/image" Target="media/image46.jpeg"/><Relationship Id="rId20" Type="http://schemas.openxmlformats.org/officeDocument/2006/relationships/image" Target="media/image11.png"/><Relationship Id="rId41" Type="http://schemas.openxmlformats.org/officeDocument/2006/relationships/image" Target="media/image30.tmp"/><Relationship Id="rId54" Type="http://schemas.openxmlformats.org/officeDocument/2006/relationships/hyperlink" Target="https://i0.wp.com/tutobasico.com/wp-content/uploads/2018/01/tomcatw7.jpg?ssl=1" TargetMode="External"/><Relationship Id="rId62" Type="http://schemas.openxmlformats.org/officeDocument/2006/relationships/image" Target="media/image43.tmp"/><Relationship Id="rId70" Type="http://schemas.openxmlformats.org/officeDocument/2006/relationships/hyperlink" Target="https://i0.wp.com/tutobasico.com/wp-content/uploads/2018/01/tomcat2-1.jpg?ssl=1" TargetMode="External"/><Relationship Id="rId75" Type="http://schemas.openxmlformats.org/officeDocument/2006/relationships/image" Target="media/image51.png"/><Relationship Id="rId83" Type="http://schemas.openxmlformats.org/officeDocument/2006/relationships/header" Target="header1.xm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tmp"/><Relationship Id="rId36" Type="http://schemas.openxmlformats.org/officeDocument/2006/relationships/image" Target="media/image25.tmp"/><Relationship Id="rId49" Type="http://schemas.openxmlformats.org/officeDocument/2006/relationships/image" Target="media/image34.jpeg"/><Relationship Id="rId57" Type="http://schemas.openxmlformats.org/officeDocument/2006/relationships/image" Target="media/image38.jpeg"/><Relationship Id="rId10" Type="http://schemas.openxmlformats.org/officeDocument/2006/relationships/image" Target="media/image1.tmp"/><Relationship Id="rId31" Type="http://schemas.openxmlformats.org/officeDocument/2006/relationships/image" Target="media/image20.tmp"/><Relationship Id="rId44" Type="http://schemas.openxmlformats.org/officeDocument/2006/relationships/hyperlink" Target="https://i1.wp.com/tutobasico.com/wp-content/uploads/2018/01/tomcatw2.jpg?ssl=1" TargetMode="External"/><Relationship Id="rId52" Type="http://schemas.openxmlformats.org/officeDocument/2006/relationships/hyperlink" Target="https://i0.wp.com/tutobasico.com/wp-content/uploads/2018/01/tomcatw6.jpg?ssl=1" TargetMode="External"/><Relationship Id="rId60" Type="http://schemas.openxmlformats.org/officeDocument/2006/relationships/image" Target="media/image41.tmp"/><Relationship Id="rId65" Type="http://schemas.openxmlformats.org/officeDocument/2006/relationships/image" Target="media/image45.jpe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image" Target="media/image56.png"/><Relationship Id="rId86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www.microsoft.com/es-co/download/details.aspx?id=30653" TargetMode="Externa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39" Type="http://schemas.openxmlformats.org/officeDocument/2006/relationships/image" Target="media/image28.tmp"/><Relationship Id="rId34" Type="http://schemas.openxmlformats.org/officeDocument/2006/relationships/image" Target="media/image23.tmp"/><Relationship Id="rId50" Type="http://schemas.openxmlformats.org/officeDocument/2006/relationships/hyperlink" Target="https://tomcat.apache.org/download-70.cgi" TargetMode="External"/><Relationship Id="rId55" Type="http://schemas.openxmlformats.org/officeDocument/2006/relationships/image" Target="media/image37.jpeg"/><Relationship Id="rId76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image" Target="media/image48.jpeg"/><Relationship Id="rId2" Type="http://schemas.openxmlformats.org/officeDocument/2006/relationships/numbering" Target="numbering.xml"/><Relationship Id="rId29" Type="http://schemas.openxmlformats.org/officeDocument/2006/relationships/image" Target="media/image18.tmp"/><Relationship Id="rId24" Type="http://schemas.openxmlformats.org/officeDocument/2006/relationships/image" Target="media/image15.png"/><Relationship Id="rId40" Type="http://schemas.openxmlformats.org/officeDocument/2006/relationships/image" Target="media/image29.png"/><Relationship Id="rId45" Type="http://schemas.openxmlformats.org/officeDocument/2006/relationships/image" Target="media/image32.jpeg"/><Relationship Id="rId66" Type="http://schemas.openxmlformats.org/officeDocument/2006/relationships/hyperlink" Target="https://i1.wp.com/tutobasico.com/wp-content/uploads/2018/01/tomcatw11.jpg?ssl=1" TargetMode="External"/><Relationship Id="rId87" Type="http://schemas.openxmlformats.org/officeDocument/2006/relationships/footer" Target="footer2.xml"/><Relationship Id="rId61" Type="http://schemas.openxmlformats.org/officeDocument/2006/relationships/image" Target="media/image42.tmp"/><Relationship Id="rId82" Type="http://schemas.openxmlformats.org/officeDocument/2006/relationships/image" Target="media/image57.png"/><Relationship Id="rId19" Type="http://schemas.openxmlformats.org/officeDocument/2006/relationships/image" Target="media/image10.tmp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61.png"/><Relationship Id="rId1" Type="http://schemas.openxmlformats.org/officeDocument/2006/relationships/image" Target="media/image6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Formato_word-SENA-GC-F-005-V1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AFCF09E-7718-4693-8490-8AC2FEF4B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Formato_word-SENA-GC-F-005-V1.dotx</Template>
  <TotalTime>0</TotalTime>
  <Pages>34</Pages>
  <Words>1774</Words>
  <Characters>9763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11514</CharactersWithSpaces>
  <SharedDoc>false</SharedDoc>
  <HLinks>
    <vt:vector size="24" baseType="variant">
      <vt:variant>
        <vt:i4>4456560</vt:i4>
      </vt:variant>
      <vt:variant>
        <vt:i4>-1</vt:i4>
      </vt:variant>
      <vt:variant>
        <vt:i4>2059</vt:i4>
      </vt:variant>
      <vt:variant>
        <vt:i4>1</vt:i4>
      </vt:variant>
      <vt:variant>
        <vt:lpwstr>Redes-Pie</vt:lpwstr>
      </vt:variant>
      <vt:variant>
        <vt:lpwstr/>
      </vt:variant>
      <vt:variant>
        <vt:i4>3538956</vt:i4>
      </vt:variant>
      <vt:variant>
        <vt:i4>-1</vt:i4>
      </vt:variant>
      <vt:variant>
        <vt:i4>2060</vt:i4>
      </vt:variant>
      <vt:variant>
        <vt:i4>1</vt:i4>
      </vt:variant>
      <vt:variant>
        <vt:lpwstr>URL-pie</vt:lpwstr>
      </vt:variant>
      <vt:variant>
        <vt:lpwstr/>
      </vt:variant>
      <vt:variant>
        <vt:i4>983080</vt:i4>
      </vt:variant>
      <vt:variant>
        <vt:i4>-1</vt:i4>
      </vt:variant>
      <vt:variant>
        <vt:i4>2065</vt:i4>
      </vt:variant>
      <vt:variant>
        <vt:i4>1</vt:i4>
      </vt:variant>
      <vt:variant>
        <vt:lpwstr>Logo-cabezote</vt:lpwstr>
      </vt:variant>
      <vt:variant>
        <vt:lpwstr/>
      </vt:variant>
      <vt:variant>
        <vt:i4>983080</vt:i4>
      </vt:variant>
      <vt:variant>
        <vt:i4>-1</vt:i4>
      </vt:variant>
      <vt:variant>
        <vt:i4>2067</vt:i4>
      </vt:variant>
      <vt:variant>
        <vt:i4>1</vt:i4>
      </vt:variant>
      <vt:variant>
        <vt:lpwstr>Logo-cabezote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APRENDIZ</cp:lastModifiedBy>
  <cp:revision>2</cp:revision>
  <cp:lastPrinted>2015-07-23T21:07:00Z</cp:lastPrinted>
  <dcterms:created xsi:type="dcterms:W3CDTF">2019-03-17T01:53:00Z</dcterms:created>
  <dcterms:modified xsi:type="dcterms:W3CDTF">2019-03-17T01:53:00Z</dcterms:modified>
</cp:coreProperties>
</file>